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3DF7C7" w14:textId="77777777" w:rsidR="00AD4863" w:rsidRPr="0072310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47F311C6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6A7DB8B3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16D74ED5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32CC20F3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430DD7E5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44D1D40F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4976C99C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2F605855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39AB8DA8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3E06672F" w14:textId="77777777" w:rsid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</w:p>
    <w:p w14:paraId="52B127BF" w14:textId="05663B87" w:rsidR="006610F7" w:rsidRPr="00AD4863" w:rsidRDefault="00AD4863" w:rsidP="00AD4863">
      <w:pPr>
        <w:ind w:firstLine="0"/>
        <w:jc w:val="center"/>
        <w:rPr>
          <w:b/>
          <w:bCs/>
          <w:sz w:val="36"/>
          <w:szCs w:val="36"/>
        </w:rPr>
      </w:pPr>
      <w:r w:rsidRPr="00AD4863">
        <w:rPr>
          <w:b/>
          <w:bCs/>
          <w:sz w:val="36"/>
          <w:szCs w:val="36"/>
        </w:rPr>
        <w:t>ТЕХНИЧЕСКОЕ ЗАДАНИЕ</w:t>
      </w:r>
    </w:p>
    <w:p w14:paraId="4AA4E2B3" w14:textId="58F634A9" w:rsidR="00AD4863" w:rsidRPr="00AD4863" w:rsidRDefault="00AD4863" w:rsidP="00AD4863">
      <w:pPr>
        <w:ind w:firstLine="0"/>
        <w:jc w:val="center"/>
        <w:rPr>
          <w:b/>
          <w:bCs/>
        </w:rPr>
      </w:pPr>
      <w:r w:rsidRPr="00AD4863">
        <w:rPr>
          <w:b/>
          <w:bCs/>
        </w:rPr>
        <w:t>на разработку веб-приложения «</w:t>
      </w:r>
      <w:proofErr w:type="spellStart"/>
      <w:r w:rsidRPr="00AD4863">
        <w:rPr>
          <w:b/>
          <w:bCs/>
        </w:rPr>
        <w:t>TaskFlow</w:t>
      </w:r>
      <w:proofErr w:type="spellEnd"/>
      <w:r w:rsidRPr="00AD4863">
        <w:rPr>
          <w:b/>
          <w:bCs/>
        </w:rPr>
        <w:t>»</w:t>
      </w:r>
    </w:p>
    <w:bookmarkStart w:id="0" w:name="_Toc239676740" w:displacedByCustomXml="next"/>
    <w:bookmarkStart w:id="1" w:name="_Toc239683132" w:displacedByCustomXml="next"/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:lang w:val="ru-RU"/>
        </w:rPr>
        <w:id w:val="-96473314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F6DD33" w14:textId="77777777" w:rsidR="00B8486E" w:rsidRDefault="00AD4863" w:rsidP="00234302">
          <w:pPr>
            <w:pStyle w:val="1"/>
            <w:ind w:firstLine="0"/>
            <w:rPr>
              <w:noProof/>
            </w:rPr>
          </w:pPr>
          <w:r w:rsidRPr="00AD4863">
            <w:rPr>
              <w:lang w:val="ru-RU"/>
            </w:rPr>
            <w:t>Оглавление</w:t>
          </w:r>
          <w:bookmarkEnd w:id="1"/>
          <w:bookmarkEnd w:id="0"/>
          <w:r>
            <w:fldChar w:fldCharType="begin"/>
          </w:r>
          <w:r w:rsidRPr="00AD4863">
            <w:rPr>
              <w:lang w:val="ru-RU"/>
            </w:rPr>
            <w:instrText xml:space="preserve"> </w:instrText>
          </w:r>
          <w:r>
            <w:instrText>TOC</w:instrText>
          </w:r>
          <w:r w:rsidRPr="00AD4863">
            <w:rPr>
              <w:lang w:val="ru-RU"/>
            </w:rPr>
            <w:instrText xml:space="preserve"> \</w:instrText>
          </w:r>
          <w:r>
            <w:instrText>o</w:instrText>
          </w:r>
          <w:r w:rsidRPr="00AD4863">
            <w:rPr>
              <w:lang w:val="ru-RU"/>
            </w:rPr>
            <w:instrText xml:space="preserve"> "1-3" \</w:instrText>
          </w:r>
          <w:r>
            <w:instrText>h</w:instrText>
          </w:r>
          <w:r w:rsidRPr="00AD4863">
            <w:rPr>
              <w:lang w:val="ru-RU"/>
            </w:rPr>
            <w:instrText xml:space="preserve"> \</w:instrText>
          </w:r>
          <w:r>
            <w:instrText>z</w:instrText>
          </w:r>
          <w:r w:rsidRPr="00AD4863">
            <w:rPr>
              <w:lang w:val="ru-RU"/>
            </w:rPr>
            <w:instrText xml:space="preserve"> \</w:instrText>
          </w:r>
          <w:r>
            <w:instrText>u</w:instrText>
          </w:r>
          <w:r w:rsidRPr="00AD4863">
            <w:rPr>
              <w:lang w:val="ru-RU"/>
            </w:rPr>
            <w:instrText xml:space="preserve"> </w:instrText>
          </w:r>
          <w:r>
            <w:fldChar w:fldCharType="separate"/>
          </w:r>
        </w:p>
        <w:p w14:paraId="0223AB02" w14:textId="2A5DBFAC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33" w:history="1">
            <w:r w:rsidRPr="00013604">
              <w:rPr>
                <w:rStyle w:val="af2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2220" w14:textId="2D5D05E3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34" w:history="1">
            <w:r w:rsidRPr="00013604">
              <w:rPr>
                <w:rStyle w:val="af2"/>
                <w:noProof/>
              </w:rPr>
              <w:t>2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FA85" w14:textId="74DE7FBD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35" w:history="1">
            <w:r w:rsidRPr="00013604">
              <w:rPr>
                <w:rStyle w:val="af2"/>
                <w:noProof/>
              </w:rPr>
              <w:t>3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0A970" w14:textId="62449771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36" w:history="1">
            <w:r w:rsidRPr="00013604">
              <w:rPr>
                <w:rStyle w:val="af2"/>
                <w:noProof/>
              </w:rPr>
              <w:t>3.1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27E6" w14:textId="588FAAC3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37" w:history="1">
            <w:r w:rsidRPr="00013604">
              <w:rPr>
                <w:rStyle w:val="af2"/>
                <w:noProof/>
              </w:rPr>
              <w:t>3.2 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45FEC" w14:textId="284A1ECC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38" w:history="1">
            <w:r w:rsidRPr="00013604">
              <w:rPr>
                <w:rStyle w:val="af2"/>
                <w:noProof/>
              </w:rPr>
              <w:t>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B182" w14:textId="25F1C2D1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39" w:history="1">
            <w:r w:rsidRPr="00013604">
              <w:rPr>
                <w:rStyle w:val="af2"/>
                <w:noProof/>
              </w:rPr>
              <w:t>4.1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9AB9" w14:textId="0A9B04CC" w:rsidR="00B8486E" w:rsidRDefault="00B8486E" w:rsidP="00B8486E">
          <w:pPr>
            <w:pStyle w:val="31"/>
            <w:tabs>
              <w:tab w:val="right" w:leader="dot" w:pos="9345"/>
            </w:tabs>
            <w:spacing w:line="276" w:lineRule="auto"/>
            <w:rPr>
              <w:noProof/>
            </w:rPr>
          </w:pPr>
          <w:hyperlink w:anchor="_Toc239683140" w:history="1">
            <w:r w:rsidRPr="00013604">
              <w:rPr>
                <w:rStyle w:val="af2"/>
                <w:noProof/>
              </w:rPr>
              <w:t>4.1.1 Регистрация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A8486" w14:textId="27B801AF" w:rsidR="00B8486E" w:rsidRDefault="00B8486E" w:rsidP="00B8486E">
          <w:pPr>
            <w:pStyle w:val="31"/>
            <w:tabs>
              <w:tab w:val="right" w:leader="dot" w:pos="9345"/>
            </w:tabs>
            <w:spacing w:line="276" w:lineRule="auto"/>
            <w:rPr>
              <w:noProof/>
            </w:rPr>
          </w:pPr>
          <w:hyperlink w:anchor="_Toc239683141" w:history="1">
            <w:r w:rsidRPr="00013604">
              <w:rPr>
                <w:rStyle w:val="af2"/>
                <w:noProof/>
              </w:rPr>
              <w:t>4.1.2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CFF0" w14:textId="09038A77" w:rsidR="00B8486E" w:rsidRDefault="00B8486E" w:rsidP="00B8486E">
          <w:pPr>
            <w:pStyle w:val="31"/>
            <w:tabs>
              <w:tab w:val="right" w:leader="dot" w:pos="9345"/>
            </w:tabs>
            <w:spacing w:line="276" w:lineRule="auto"/>
            <w:rPr>
              <w:noProof/>
            </w:rPr>
          </w:pPr>
          <w:hyperlink w:anchor="_Toc239683142" w:history="1">
            <w:r w:rsidRPr="00013604">
              <w:rPr>
                <w:rStyle w:val="af2"/>
                <w:noProof/>
              </w:rPr>
              <w:t>4.1.3 Пользовательская сессия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7FA0F" w14:textId="22DC81A7" w:rsidR="00B8486E" w:rsidRDefault="00B8486E" w:rsidP="00B8486E">
          <w:pPr>
            <w:pStyle w:val="31"/>
            <w:tabs>
              <w:tab w:val="right" w:leader="dot" w:pos="9345"/>
            </w:tabs>
            <w:spacing w:line="276" w:lineRule="auto"/>
            <w:rPr>
              <w:noProof/>
            </w:rPr>
          </w:pPr>
          <w:hyperlink w:anchor="_Toc239683143" w:history="1">
            <w:r w:rsidRPr="00013604">
              <w:rPr>
                <w:rStyle w:val="af2"/>
                <w:noProof/>
              </w:rPr>
              <w:t>4.1.4 Работа с задачами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1036B" w14:textId="7F6182D4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44" w:history="1">
            <w:r w:rsidRPr="00013604">
              <w:rPr>
                <w:rStyle w:val="af2"/>
                <w:noProof/>
              </w:rPr>
              <w:t>4.2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CDDEA" w14:textId="1C933954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45" w:history="1">
            <w:r w:rsidRPr="00013604">
              <w:rPr>
                <w:rStyle w:val="af2"/>
                <w:noProof/>
              </w:rPr>
              <w:t>4.3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1CC5" w14:textId="5B24909C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46" w:history="1">
            <w:r w:rsidRPr="00013604">
              <w:rPr>
                <w:rStyle w:val="af2"/>
                <w:noProof/>
              </w:rPr>
              <w:t>5 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8555" w14:textId="56FBA8FA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47" w:history="1">
            <w:r w:rsidRPr="00013604">
              <w:rPr>
                <w:rStyle w:val="af2"/>
                <w:noProof/>
              </w:rPr>
              <w:t>5.1. Общая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10ED" w14:textId="61AD0B6B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48" w:history="1">
            <w:r w:rsidRPr="00013604">
              <w:rPr>
                <w:rStyle w:val="af2"/>
                <w:noProof/>
              </w:rPr>
              <w:t>5.2. Стартовая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4876" w14:textId="6A6D3864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49" w:history="1">
            <w:r w:rsidRPr="00013604">
              <w:rPr>
                <w:rStyle w:val="af2"/>
                <w:noProof/>
              </w:rPr>
              <w:t>5.3. Страница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B427" w14:textId="14C722DA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50" w:history="1">
            <w:r w:rsidRPr="00013604">
              <w:rPr>
                <w:rStyle w:val="af2"/>
                <w:noProof/>
              </w:rPr>
              <w:t>6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1B7B" w14:textId="67B07FAC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51" w:history="1">
            <w:r w:rsidRPr="00013604">
              <w:rPr>
                <w:rStyle w:val="af2"/>
                <w:noProof/>
              </w:rPr>
              <w:t>7 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F2F5" w14:textId="31459EA1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52" w:history="1">
            <w:r w:rsidRPr="00013604">
              <w:rPr>
                <w:rStyle w:val="af2"/>
                <w:noProof/>
              </w:rPr>
              <w:t>8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78077" w14:textId="69EDDF77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53" w:history="1">
            <w:r w:rsidRPr="00013604">
              <w:rPr>
                <w:rStyle w:val="af2"/>
                <w:noProof/>
              </w:rPr>
              <w:t>8.1. Внутреннее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1871" w14:textId="2F7358BF" w:rsidR="00B8486E" w:rsidRDefault="00B8486E" w:rsidP="00B8486E">
          <w:pPr>
            <w:pStyle w:val="23"/>
            <w:spacing w:line="276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54" w:history="1">
            <w:r w:rsidRPr="00013604">
              <w:rPr>
                <w:rStyle w:val="af2"/>
                <w:noProof/>
              </w:rPr>
              <w:t>8.2. Приёмочные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7E44" w14:textId="2DCAC79D" w:rsidR="00B8486E" w:rsidRDefault="00B8486E" w:rsidP="00B8486E">
          <w:pPr>
            <w:pStyle w:val="13"/>
            <w:tabs>
              <w:tab w:val="right" w:leader="dot" w:pos="9345"/>
            </w:tabs>
            <w:spacing w:line="276" w:lineRule="auto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683155" w:history="1">
            <w:r w:rsidRPr="00013604">
              <w:rPr>
                <w:rStyle w:val="af2"/>
                <w:noProof/>
              </w:rPr>
              <w:t>9 Этапы и 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9510" w14:textId="77777777" w:rsidR="00AD4863" w:rsidRDefault="00AD4863" w:rsidP="00234302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34EB21F" w14:textId="77777777" w:rsidR="00AD4863" w:rsidRDefault="00AD4863" w:rsidP="00234302">
      <w:pPr>
        <w:ind w:firstLine="0"/>
      </w:pPr>
    </w:p>
    <w:p w14:paraId="64E4E5E6" w14:textId="703EC7C3" w:rsidR="004240A9" w:rsidRDefault="004C4687" w:rsidP="00BA3E99">
      <w:pPr>
        <w:pStyle w:val="1"/>
        <w:rPr>
          <w:lang w:val="ru-RU"/>
        </w:rPr>
      </w:pPr>
      <w:bookmarkStart w:id="2" w:name="_Toc239683133"/>
      <w:r>
        <w:rPr>
          <w:lang w:val="ru-RU"/>
        </w:rPr>
        <w:lastRenderedPageBreak/>
        <w:t xml:space="preserve">1 </w:t>
      </w:r>
      <w:r w:rsidR="006610F7">
        <w:rPr>
          <w:lang w:val="ru-RU"/>
        </w:rPr>
        <w:t>Введение</w:t>
      </w:r>
      <w:bookmarkEnd w:id="2"/>
    </w:p>
    <w:p w14:paraId="34CCEE55" w14:textId="77777777" w:rsidR="00AD4863" w:rsidRDefault="00AD4863" w:rsidP="00AD4863">
      <w:r>
        <w:t>Настоящее техническое задание (ТЗ) определяет требования к разработке веб-приложения «</w:t>
      </w:r>
      <w:proofErr w:type="spellStart"/>
      <w:r>
        <w:t>TaskFlow</w:t>
      </w:r>
      <w:proofErr w:type="spellEnd"/>
      <w:r>
        <w:t>» — программного продукта для регистрации, авторизации и управления личными задачами пользователя.</w:t>
      </w:r>
    </w:p>
    <w:p w14:paraId="34DFF544" w14:textId="3C283238" w:rsidR="00AD4863" w:rsidRDefault="00AD4863" w:rsidP="00AD4863">
      <w:r>
        <w:t>ТЗ оформлено в соответствии со структурой, предусмотренной ГОСТ 19.201-78 и ГОСТ 34.602-2020, и является основным документом, фиксирующим требования между заказчиком и исполнителем на весь период разработки продукта.</w:t>
      </w:r>
    </w:p>
    <w:p w14:paraId="13C008C9" w14:textId="0ED108FF" w:rsidR="00AD4863" w:rsidRPr="00AD4863" w:rsidRDefault="00AD4863" w:rsidP="00AD4863">
      <w:r>
        <w:t>Область применения: простое клиентское веб-приложение для личного использования пользователем — ведение списка задач с предварительной регистрацией и авторизацией. Приложение не предполагает серверной инфраструктуры и рассчитано на работу в браузере.</w:t>
      </w:r>
    </w:p>
    <w:p w14:paraId="759B1489" w14:textId="301EF69C" w:rsidR="00BA3E99" w:rsidRDefault="004C4687" w:rsidP="00BA3E99">
      <w:pPr>
        <w:pStyle w:val="1"/>
        <w:rPr>
          <w:lang w:val="ru-RU"/>
        </w:rPr>
      </w:pPr>
      <w:bookmarkStart w:id="3" w:name="_Toc239683134"/>
      <w:r>
        <w:rPr>
          <w:lang w:val="ru-RU"/>
        </w:rPr>
        <w:lastRenderedPageBreak/>
        <w:t xml:space="preserve">2 </w:t>
      </w:r>
      <w:r w:rsidR="00BA3E99" w:rsidRPr="006610F7">
        <w:rPr>
          <w:lang w:val="ru-RU"/>
        </w:rPr>
        <w:t>О</w:t>
      </w:r>
      <w:r w:rsidR="006610F7">
        <w:rPr>
          <w:lang w:val="ru-RU"/>
        </w:rPr>
        <w:t>снования для разработки</w:t>
      </w:r>
      <w:bookmarkEnd w:id="3"/>
    </w:p>
    <w:p w14:paraId="69538839" w14:textId="77777777" w:rsidR="00AD4863" w:rsidRDefault="00AD4863" w:rsidP="00AD4863">
      <w:r>
        <w:t>Основанием для разработки является потребность в простом и доступном инструменте для ведения личных задач, обеспечивающем при этом базовую защиту данных пользователя через регистрацию и авторизацию.</w:t>
      </w:r>
    </w:p>
    <w:p w14:paraId="449DDAEF" w14:textId="77777777" w:rsidR="00AD4863" w:rsidRDefault="00AD4863" w:rsidP="00AD4863">
      <w:r>
        <w:t>Нормативные документы, использованные при подготовке ТЗ:</w:t>
      </w:r>
    </w:p>
    <w:p w14:paraId="76E4CFB3" w14:textId="77777777" w:rsidR="00AD4863" w:rsidRDefault="00AD4863" w:rsidP="00AD4863">
      <w:r>
        <w:t>•</w:t>
      </w:r>
      <w:r>
        <w:tab/>
        <w:t>ГОСТ 19.201-78 «Единая система программной документации. Техническое задание. Требования к содержанию и оформлению»;</w:t>
      </w:r>
    </w:p>
    <w:p w14:paraId="4300EDCE" w14:textId="6FB1B1AF" w:rsidR="00AD4863" w:rsidRDefault="00AD4863" w:rsidP="00AD4863">
      <w:r>
        <w:t>•</w:t>
      </w:r>
      <w:r>
        <w:tab/>
        <w:t>ГОСТ</w:t>
      </w:r>
      <w:r w:rsidR="004C4687">
        <w:t xml:space="preserve"> </w:t>
      </w:r>
      <w:r>
        <w:t>34.602-2020 «Техническое задание на создание автоматизированной системы»;</w:t>
      </w:r>
    </w:p>
    <w:p w14:paraId="15AFC158" w14:textId="1F907079" w:rsidR="00AD4863" w:rsidRDefault="00AD4863" w:rsidP="00AD4863">
      <w:r>
        <w:t>•</w:t>
      </w:r>
      <w:r>
        <w:tab/>
        <w:t>ГОСТ 19.401-78 «Текст программы. Требования к содержанию и оформлению»</w:t>
      </w:r>
    </w:p>
    <w:p w14:paraId="129907B7" w14:textId="3163B17F" w:rsidR="00AD4863" w:rsidRPr="00AD4863" w:rsidRDefault="00AD4863" w:rsidP="00AD4863">
      <w:pPr>
        <w:rPr>
          <w:lang w:val="en-US"/>
        </w:rPr>
      </w:pPr>
      <w:r w:rsidRPr="00AD4863">
        <w:rPr>
          <w:lang w:val="en-US"/>
        </w:rPr>
        <w:t>•</w:t>
      </w:r>
      <w:r w:rsidRPr="00AD4863">
        <w:rPr>
          <w:lang w:val="en-US"/>
        </w:rPr>
        <w:tab/>
      </w:r>
      <w:r>
        <w:t>международный</w:t>
      </w:r>
      <w:r w:rsidRPr="00AD4863">
        <w:rPr>
          <w:lang w:val="en-US"/>
        </w:rPr>
        <w:t xml:space="preserve"> </w:t>
      </w:r>
      <w:r>
        <w:t>стандарт</w:t>
      </w:r>
      <w:r w:rsidRPr="00AD4863">
        <w:rPr>
          <w:lang w:val="en-US"/>
        </w:rPr>
        <w:t xml:space="preserve"> ISO/IEC/IEEE 29148:2018 «Requirements engineering»</w:t>
      </w:r>
    </w:p>
    <w:p w14:paraId="14CFF81E" w14:textId="012F80AD" w:rsidR="00BA3E99" w:rsidRDefault="004C4687" w:rsidP="00BA3E99">
      <w:pPr>
        <w:pStyle w:val="1"/>
        <w:rPr>
          <w:lang w:val="ru-RU"/>
        </w:rPr>
      </w:pPr>
      <w:bookmarkStart w:id="4" w:name="_Toc239683135"/>
      <w:r>
        <w:rPr>
          <w:lang w:val="ru-RU"/>
        </w:rPr>
        <w:lastRenderedPageBreak/>
        <w:t xml:space="preserve">3 </w:t>
      </w:r>
      <w:r w:rsidR="006610F7">
        <w:rPr>
          <w:lang w:val="ru-RU"/>
        </w:rPr>
        <w:t>Назначение разработки</w:t>
      </w:r>
      <w:bookmarkEnd w:id="4"/>
    </w:p>
    <w:p w14:paraId="3568B6EE" w14:textId="52551D17" w:rsidR="004C4687" w:rsidRDefault="004C4687" w:rsidP="004C4687">
      <w:pPr>
        <w:pStyle w:val="2"/>
      </w:pPr>
      <w:bookmarkStart w:id="5" w:name="_Toc239683136"/>
      <w:r>
        <w:t>3.1 Функциональное назначение</w:t>
      </w:r>
      <w:bookmarkEnd w:id="5"/>
    </w:p>
    <w:p w14:paraId="3CD17881" w14:textId="77777777" w:rsidR="004C4687" w:rsidRDefault="004C4687" w:rsidP="004C4687">
      <w:r>
        <w:t>Приложение предназначено для пользователя, которому необходимо создать учётную запись, войти в систему и вести простой список личных задач. Продукт должен обеспечивать:</w:t>
      </w:r>
    </w:p>
    <w:p w14:paraId="0F1AA84F" w14:textId="1D69C6E6" w:rsidR="004C4687" w:rsidRDefault="004C4687" w:rsidP="004C4687">
      <w:r>
        <w:t>•</w:t>
      </w:r>
      <w:r>
        <w:tab/>
        <w:t>регистрацию новой учётной записи;</w:t>
      </w:r>
    </w:p>
    <w:p w14:paraId="2C6805CB" w14:textId="77777777" w:rsidR="004C4687" w:rsidRDefault="004C4687" w:rsidP="004C4687">
      <w:r>
        <w:t>•</w:t>
      </w:r>
      <w:r>
        <w:tab/>
        <w:t>авторизацию зарегистрированного пользователя, а также вход через предустановленную учётную запись администратора;</w:t>
      </w:r>
    </w:p>
    <w:p w14:paraId="2DB315EA" w14:textId="77777777" w:rsidR="004C4687" w:rsidRDefault="004C4687" w:rsidP="004C4687">
      <w:r>
        <w:t>•</w:t>
      </w:r>
      <w:r>
        <w:tab/>
        <w:t>создание и поддержание пользовательской сессии;</w:t>
      </w:r>
    </w:p>
    <w:p w14:paraId="4A5C6B54" w14:textId="77777777" w:rsidR="004C4687" w:rsidRDefault="004C4687" w:rsidP="004C4687">
      <w:r>
        <w:t>•</w:t>
      </w:r>
      <w:r>
        <w:tab/>
        <w:t>создание, выполнение, удаление и фильтрацию задач;</w:t>
      </w:r>
    </w:p>
    <w:p w14:paraId="57DCC655" w14:textId="568E4DA1" w:rsidR="004C4687" w:rsidRDefault="004C4687" w:rsidP="004C4687">
      <w:r>
        <w:t>•</w:t>
      </w:r>
      <w:r>
        <w:tab/>
        <w:t>завершение сессии с помощью выхода из системы</w:t>
      </w:r>
    </w:p>
    <w:p w14:paraId="6FB886D6" w14:textId="609E0D4D" w:rsidR="004C4687" w:rsidRDefault="004C4687" w:rsidP="004C4687">
      <w:pPr>
        <w:pStyle w:val="2"/>
      </w:pPr>
      <w:bookmarkStart w:id="6" w:name="_Toc239683137"/>
      <w:r>
        <w:t>3.2 Эксплуатационное назначение</w:t>
      </w:r>
      <w:bookmarkEnd w:id="6"/>
    </w:p>
    <w:p w14:paraId="020ABD55" w14:textId="6544418E" w:rsidR="004C4687" w:rsidRPr="004C4687" w:rsidRDefault="004C4687" w:rsidP="004C4687">
      <w:r w:rsidRPr="004C4687">
        <w:t>Приложение предназначено для самостоятельной эксплуатации конечным пользователем без необходимости в администрировании со стороны исполнителя после сдачи продукта. Целью разработки является предоставление лёгкого, интуитивно понятного инструмента, не требующего установки дополнительного ПО или регистрации на стороннем сервере.</w:t>
      </w:r>
    </w:p>
    <w:p w14:paraId="657BF480" w14:textId="53D22D83" w:rsidR="006610F7" w:rsidRDefault="004C4687" w:rsidP="006610F7">
      <w:pPr>
        <w:pStyle w:val="1"/>
        <w:rPr>
          <w:lang w:val="ru-RU"/>
        </w:rPr>
      </w:pPr>
      <w:bookmarkStart w:id="7" w:name="_Toc239683138"/>
      <w:r>
        <w:rPr>
          <w:lang w:val="ru-RU"/>
        </w:rPr>
        <w:lastRenderedPageBreak/>
        <w:t xml:space="preserve">4 </w:t>
      </w:r>
      <w:r w:rsidR="006610F7" w:rsidRPr="004C4687">
        <w:rPr>
          <w:lang w:val="ru-RU"/>
        </w:rPr>
        <w:t>Требования к программе</w:t>
      </w:r>
      <w:bookmarkEnd w:id="7"/>
    </w:p>
    <w:p w14:paraId="46714EAD" w14:textId="77777777" w:rsidR="008B3393" w:rsidRDefault="008B3393" w:rsidP="008B3393">
      <w:pPr>
        <w:pStyle w:val="2"/>
      </w:pPr>
      <w:bookmarkStart w:id="8" w:name="_Toc239682357"/>
      <w:bookmarkStart w:id="9" w:name="_Toc239683139"/>
      <w:r>
        <w:t>4.1 Требования к функциональным характеристикам</w:t>
      </w:r>
      <w:bookmarkEnd w:id="8"/>
      <w:bookmarkEnd w:id="9"/>
    </w:p>
    <w:p w14:paraId="03E41233" w14:textId="77777777" w:rsidR="008B3393" w:rsidRDefault="008B3393" w:rsidP="008B3393">
      <w:pPr>
        <w:pStyle w:val="3"/>
      </w:pPr>
      <w:bookmarkStart w:id="10" w:name="_Toc239682358"/>
      <w:bookmarkStart w:id="11" w:name="_Toc239683140"/>
      <w:r>
        <w:t>4.1.1 Регистрация пользователей</w:t>
      </w:r>
      <w:bookmarkEnd w:id="10"/>
      <w:bookmarkEnd w:id="11"/>
    </w:p>
    <w:p w14:paraId="5F9AEFB7" w14:textId="31881590" w:rsidR="008B3393" w:rsidRDefault="008B3393" w:rsidP="008B3393">
      <w:r>
        <w:t>•</w:t>
      </w:r>
      <w:r>
        <w:tab/>
        <w:t>Система должна предоставлять форму регистрации нового пользователя.</w:t>
      </w:r>
    </w:p>
    <w:p w14:paraId="55EB1A5E" w14:textId="326B42E2" w:rsidR="008B3393" w:rsidRDefault="008B3393" w:rsidP="008B3393">
      <w:r>
        <w:t>•</w:t>
      </w:r>
      <w:r>
        <w:tab/>
        <w:t>При регистрации пользователь должен указать логин и пароль.</w:t>
      </w:r>
    </w:p>
    <w:p w14:paraId="375F6EA7" w14:textId="57F1B589" w:rsidR="008B3393" w:rsidRDefault="008B3393" w:rsidP="008B3393">
      <w:r>
        <w:t>•</w:t>
      </w:r>
      <w:r>
        <w:tab/>
        <w:t>Логин и пароль при регистрации являются обязательными полями.</w:t>
      </w:r>
    </w:p>
    <w:p w14:paraId="6324C2B9" w14:textId="6ECE3603" w:rsidR="008B3393" w:rsidRDefault="008B3393" w:rsidP="008B3393">
      <w:r>
        <w:t>•</w:t>
      </w:r>
      <w:r>
        <w:tab/>
        <w:t>Логин должен содержать от 3 до 20 символов.</w:t>
      </w:r>
    </w:p>
    <w:p w14:paraId="144F2D0B" w14:textId="77FB0AD8" w:rsidR="008B3393" w:rsidRDefault="008B3393" w:rsidP="008B3393">
      <w:r>
        <w:t>•</w:t>
      </w:r>
      <w:r>
        <w:tab/>
        <w:t>Пароль должен содержать от 6 до 30 символов.</w:t>
      </w:r>
    </w:p>
    <w:p w14:paraId="3C7FBFCF" w14:textId="74DC071D" w:rsidR="008B3393" w:rsidRDefault="008B3393" w:rsidP="008B3393">
      <w:r>
        <w:t>•</w:t>
      </w:r>
      <w:r>
        <w:tab/>
        <w:t>Логин нового пользователя должен быть уникальным.</w:t>
      </w:r>
    </w:p>
    <w:p w14:paraId="0BEE469D" w14:textId="3809CD1C" w:rsidR="008B3393" w:rsidRDefault="008B3393" w:rsidP="008B3393">
      <w:r>
        <w:t>•</w:t>
      </w:r>
      <w:r>
        <w:tab/>
        <w:t xml:space="preserve">Логин </w:t>
      </w:r>
      <w:proofErr w:type="spellStart"/>
      <w:r>
        <w:t>admin</w:t>
      </w:r>
      <w:proofErr w:type="spellEnd"/>
      <w:r>
        <w:t xml:space="preserve"> зарезервирован и не может быть зарегистрирован обычным пользователем.</w:t>
      </w:r>
    </w:p>
    <w:p w14:paraId="4F17A36A" w14:textId="6B0E8276" w:rsidR="008B3393" w:rsidRDefault="008B3393" w:rsidP="008B3393">
      <w:r>
        <w:t>•</w:t>
      </w:r>
      <w:r>
        <w:tab/>
        <w:t>После успешной регистрации система должна сообщить о создании учётной записи.</w:t>
      </w:r>
    </w:p>
    <w:p w14:paraId="58E5040E" w14:textId="77777777" w:rsidR="008B3393" w:rsidRDefault="008B3393" w:rsidP="008B3393">
      <w:pPr>
        <w:pStyle w:val="3"/>
      </w:pPr>
      <w:bookmarkStart w:id="12" w:name="_Toc239682359"/>
      <w:bookmarkStart w:id="13" w:name="_Toc239683141"/>
      <w:r>
        <w:t>4.1.2 Авторизация</w:t>
      </w:r>
      <w:bookmarkEnd w:id="12"/>
      <w:bookmarkEnd w:id="13"/>
    </w:p>
    <w:p w14:paraId="64D9722A" w14:textId="26AFDA29" w:rsidR="008B3393" w:rsidRDefault="008B3393" w:rsidP="008B3393">
      <w:r>
        <w:t>•</w:t>
      </w:r>
      <w:r>
        <w:tab/>
        <w:t>Система должна предоставлять форму авторизации.</w:t>
      </w:r>
    </w:p>
    <w:p w14:paraId="04FD9060" w14:textId="435122F2" w:rsidR="008B3393" w:rsidRDefault="008B3393" w:rsidP="008B3393">
      <w:r>
        <w:t>•</w:t>
      </w:r>
      <w:r>
        <w:tab/>
        <w:t>Логин и пароль при авторизации являются обязательными.</w:t>
      </w:r>
    </w:p>
    <w:p w14:paraId="0E98618F" w14:textId="1AB685C4" w:rsidR="008B3393" w:rsidRDefault="008B3393" w:rsidP="008B3393">
      <w:r>
        <w:t>•</w:t>
      </w:r>
      <w:r>
        <w:tab/>
        <w:t>При корректных данных пользователь должен войти в систему.</w:t>
      </w:r>
    </w:p>
    <w:p w14:paraId="06E364A6" w14:textId="67368099" w:rsidR="008B3393" w:rsidRDefault="008B3393" w:rsidP="008B3393">
      <w:r>
        <w:t>•</w:t>
      </w:r>
      <w:r>
        <w:tab/>
        <w:t>При некорректных данных система должна отображать сообщение об ошибке.</w:t>
      </w:r>
    </w:p>
    <w:p w14:paraId="5C98E289" w14:textId="30F069F7" w:rsidR="008B3393" w:rsidRDefault="008B3393" w:rsidP="008B3393">
      <w:r>
        <w:t>•</w:t>
      </w:r>
      <w:r>
        <w:tab/>
        <w:t>Система должна поддерживать предустановленную учётную запись администратора.</w:t>
      </w:r>
    </w:p>
    <w:p w14:paraId="70377E61" w14:textId="121DF04A" w:rsidR="008B3393" w:rsidRDefault="008B3393" w:rsidP="008B3393">
      <w:r>
        <w:t>•</w:t>
      </w:r>
      <w:r>
        <w:tab/>
        <w:t xml:space="preserve">Администратор должен иметь возможность войти с логином </w:t>
      </w:r>
      <w:proofErr w:type="spellStart"/>
      <w:r>
        <w:t>admin</w:t>
      </w:r>
      <w:proofErr w:type="spellEnd"/>
      <w:r>
        <w:t xml:space="preserve"> и паролем Admin123.</w:t>
      </w:r>
    </w:p>
    <w:p w14:paraId="1BF83C90" w14:textId="77777777" w:rsidR="008B3393" w:rsidRDefault="008B3393" w:rsidP="008B3393">
      <w:pPr>
        <w:pStyle w:val="3"/>
      </w:pPr>
      <w:bookmarkStart w:id="14" w:name="_Toc239682360"/>
      <w:bookmarkStart w:id="15" w:name="_Toc239683142"/>
      <w:r>
        <w:lastRenderedPageBreak/>
        <w:t>4.1.3 Пользовательская сессия</w:t>
      </w:r>
      <w:bookmarkEnd w:id="14"/>
      <w:bookmarkEnd w:id="15"/>
    </w:p>
    <w:p w14:paraId="1D381464" w14:textId="21980C45" w:rsidR="008B3393" w:rsidRDefault="008B3393" w:rsidP="008B3393">
      <w:r>
        <w:t>•</w:t>
      </w:r>
      <w:r>
        <w:tab/>
        <w:t>После успешной авторизации система должна создавать пользовательскую сессию.</w:t>
      </w:r>
    </w:p>
    <w:p w14:paraId="0B72FD06" w14:textId="611B6E2F" w:rsidR="008B3393" w:rsidRDefault="008B3393" w:rsidP="008B3393">
      <w:r>
        <w:t>•</w:t>
      </w:r>
      <w:r>
        <w:tab/>
        <w:t>Авторизованный пользователь должен иметь доступ к странице задач.</w:t>
      </w:r>
    </w:p>
    <w:p w14:paraId="5561879A" w14:textId="745EE6F9" w:rsidR="008B3393" w:rsidRDefault="008B3393" w:rsidP="008B3393">
      <w:r>
        <w:t>•</w:t>
      </w:r>
      <w:r>
        <w:tab/>
        <w:t>Неавторизованный пользователь не должен иметь доступ к странице задач.</w:t>
      </w:r>
    </w:p>
    <w:p w14:paraId="199BF02C" w14:textId="77CFDFDB" w:rsidR="008B3393" w:rsidRDefault="008B3393" w:rsidP="008B3393">
      <w:r>
        <w:t>•</w:t>
      </w:r>
      <w:r>
        <w:tab/>
        <w:t>При обновлении страницы активная пользовательская сессия должна сохраняться.</w:t>
      </w:r>
    </w:p>
    <w:p w14:paraId="0E597791" w14:textId="7CCBC912" w:rsidR="008B3393" w:rsidRDefault="008B3393" w:rsidP="008B3393">
      <w:r>
        <w:t>•</w:t>
      </w:r>
      <w:r>
        <w:tab/>
        <w:t>Пользователь должен иметь возможность завершить сессию кнопкой «Выйти».</w:t>
      </w:r>
    </w:p>
    <w:p w14:paraId="194CB644" w14:textId="30EDA2C3" w:rsidR="008B3393" w:rsidRDefault="008B3393" w:rsidP="008B3393">
      <w:r>
        <w:t>•</w:t>
      </w:r>
      <w:r>
        <w:tab/>
        <w:t>После выхода доступ к странице задач без повторной авторизации должен быть запрещён.</w:t>
      </w:r>
    </w:p>
    <w:p w14:paraId="2EF91836" w14:textId="77777777" w:rsidR="008B3393" w:rsidRDefault="008B3393" w:rsidP="008B3393">
      <w:pPr>
        <w:pStyle w:val="3"/>
      </w:pPr>
      <w:bookmarkStart w:id="16" w:name="_Toc239682361"/>
      <w:bookmarkStart w:id="17" w:name="_Toc239683143"/>
      <w:r>
        <w:t>4.1.4 Работа с задачами</w:t>
      </w:r>
      <w:bookmarkEnd w:id="16"/>
      <w:bookmarkEnd w:id="17"/>
    </w:p>
    <w:p w14:paraId="25228A5D" w14:textId="2789E9FC" w:rsidR="008B3393" w:rsidRDefault="008B3393" w:rsidP="008B3393">
      <w:r>
        <w:t>•</w:t>
      </w:r>
      <w:r>
        <w:tab/>
        <w:t>Авторизованный пользователь должен иметь возможность создать новую задачу.</w:t>
      </w:r>
    </w:p>
    <w:p w14:paraId="3922D4D9" w14:textId="70E22589" w:rsidR="008B3393" w:rsidRDefault="008B3393" w:rsidP="008B3393">
      <w:r>
        <w:t>•</w:t>
      </w:r>
      <w:r>
        <w:tab/>
        <w:t>Название задачи должно содержать от 1 до 50 символов.</w:t>
      </w:r>
    </w:p>
    <w:p w14:paraId="084C521E" w14:textId="2EC6F36E" w:rsidR="008B3393" w:rsidRDefault="008B3393" w:rsidP="008B3393">
      <w:r>
        <w:t>•</w:t>
      </w:r>
      <w:r>
        <w:tab/>
        <w:t>Для задачи должен быть выбран один из приоритетов: низкий, средний или высокий.</w:t>
      </w:r>
    </w:p>
    <w:p w14:paraId="72F6EEBC" w14:textId="217583C7" w:rsidR="008B3393" w:rsidRDefault="008B3393" w:rsidP="008B3393">
      <w:r>
        <w:t>•</w:t>
      </w:r>
      <w:r>
        <w:tab/>
        <w:t>Новая задача должна получать статус «Активна».</w:t>
      </w:r>
    </w:p>
    <w:p w14:paraId="06319817" w14:textId="344D2157" w:rsidR="008B3393" w:rsidRDefault="008B3393" w:rsidP="008B3393">
      <w:r>
        <w:t>•</w:t>
      </w:r>
      <w:r>
        <w:tab/>
        <w:t>Активную задачу можно перевести в статус «Выполнена».</w:t>
      </w:r>
    </w:p>
    <w:p w14:paraId="37A44C26" w14:textId="0E04DB5A" w:rsidR="008B3393" w:rsidRDefault="008B3393" w:rsidP="008B3393">
      <w:r>
        <w:t>•</w:t>
      </w:r>
      <w:r>
        <w:tab/>
        <w:t>Пользователь должен иметь возможность удалить задачу.</w:t>
      </w:r>
    </w:p>
    <w:p w14:paraId="350A2493" w14:textId="6B5FCFE1" w:rsidR="008B3393" w:rsidRDefault="008B3393" w:rsidP="008B3393">
      <w:r>
        <w:t>•</w:t>
      </w:r>
      <w:r>
        <w:tab/>
        <w:t>Пользователь должен иметь возможность отображать все задачи.</w:t>
      </w:r>
    </w:p>
    <w:p w14:paraId="6129DBEA" w14:textId="55B6CFD1" w:rsidR="008B3393" w:rsidRDefault="008B3393" w:rsidP="008B3393">
      <w:r>
        <w:t>•</w:t>
      </w:r>
      <w:r>
        <w:tab/>
        <w:t>Пользователь должен иметь возможность отображать только активные задачи.</w:t>
      </w:r>
    </w:p>
    <w:p w14:paraId="1DE688E9" w14:textId="614F601D" w:rsidR="008B3393" w:rsidRDefault="008B3393" w:rsidP="008B3393">
      <w:r>
        <w:t>•</w:t>
      </w:r>
      <w:r>
        <w:tab/>
        <w:t>Пользователь должен иметь возможность отображать только выполненные задачи.</w:t>
      </w:r>
    </w:p>
    <w:p w14:paraId="301F1183" w14:textId="77777777" w:rsidR="008B3393" w:rsidRDefault="008B3393" w:rsidP="008B3393">
      <w:pPr>
        <w:pStyle w:val="2"/>
      </w:pPr>
      <w:bookmarkStart w:id="18" w:name="_Toc239682362"/>
      <w:bookmarkStart w:id="19" w:name="_Toc239683144"/>
      <w:r>
        <w:lastRenderedPageBreak/>
        <w:t>4.2 Требования к надежности</w:t>
      </w:r>
      <w:bookmarkEnd w:id="18"/>
      <w:bookmarkEnd w:id="19"/>
    </w:p>
    <w:p w14:paraId="32EF9147" w14:textId="3D27148C" w:rsidR="008B3393" w:rsidRDefault="008B3393" w:rsidP="008B3393">
      <w:r>
        <w:t>•</w:t>
      </w:r>
      <w:r>
        <w:tab/>
        <w:t>Некорректный ввод (пустые поля, недопустимая длина, спецсимволы) не должен приводить к аварийному завершению работы приложения.</w:t>
      </w:r>
    </w:p>
    <w:p w14:paraId="2BA51D99" w14:textId="1F4C1ACC" w:rsidR="008B3393" w:rsidRDefault="008B3393" w:rsidP="008B3393">
      <w:r>
        <w:t>•</w:t>
      </w:r>
      <w:r>
        <w:tab/>
        <w:t>Данные пользователей, сессии и задач должны сохраняться между обновлениями страницы в пределах одного браузера.</w:t>
      </w:r>
    </w:p>
    <w:p w14:paraId="786D3106" w14:textId="77777777" w:rsidR="008B3393" w:rsidRDefault="008B3393" w:rsidP="008B3393">
      <w:pPr>
        <w:pStyle w:val="2"/>
      </w:pPr>
      <w:bookmarkStart w:id="20" w:name="_Toc239682363"/>
      <w:bookmarkStart w:id="21" w:name="_Toc239683145"/>
      <w:r>
        <w:t>4.3 Условия эксплуатации</w:t>
      </w:r>
      <w:bookmarkEnd w:id="20"/>
      <w:bookmarkEnd w:id="21"/>
    </w:p>
    <w:p w14:paraId="0FFEA719" w14:textId="45ACD914" w:rsidR="008B3393" w:rsidRDefault="008B3393" w:rsidP="008B3393">
      <w:r>
        <w:t>•</w:t>
      </w:r>
      <w:r>
        <w:tab/>
        <w:t>Приложение — клиентское веб-приложение (HTML, CSS, JavaScript), не требующее серверной части.</w:t>
      </w:r>
    </w:p>
    <w:p w14:paraId="375D1D8F" w14:textId="1310AD5C" w:rsidR="008B3393" w:rsidRDefault="008B3393" w:rsidP="008B3393">
      <w:r>
        <w:t>•</w:t>
      </w:r>
      <w:r>
        <w:tab/>
        <w:t xml:space="preserve">Хранилище данных — </w:t>
      </w:r>
      <w:proofErr w:type="spellStart"/>
      <w:r>
        <w:t>localStorage</w:t>
      </w:r>
      <w:proofErr w:type="spellEnd"/>
      <w:r>
        <w:t xml:space="preserve"> браузера (пользователи, активная сессия, список задач).</w:t>
      </w:r>
    </w:p>
    <w:p w14:paraId="0A43C8A0" w14:textId="01D754C7" w:rsidR="008B3393" w:rsidRDefault="008B3393" w:rsidP="008B3393">
      <w:r>
        <w:t>•</w:t>
      </w:r>
      <w:r>
        <w:tab/>
        <w:t>Приложение должно корректно открываться в актуальной версии одного из основных браузеров (</w:t>
      </w:r>
      <w:proofErr w:type="spellStart"/>
      <w:r>
        <w:t>Chrome</w:t>
      </w:r>
      <w:proofErr w:type="spellEnd"/>
      <w:r>
        <w:t>, Firefox, Edge).</w:t>
      </w:r>
    </w:p>
    <w:p w14:paraId="06F10AAA" w14:textId="21D5211C" w:rsidR="006610F7" w:rsidRDefault="000546E1" w:rsidP="006610F7">
      <w:pPr>
        <w:pStyle w:val="1"/>
        <w:rPr>
          <w:lang w:val="ru-RU"/>
        </w:rPr>
      </w:pPr>
      <w:bookmarkStart w:id="22" w:name="_Toc239683146"/>
      <w:r>
        <w:rPr>
          <w:lang w:val="ru-RU"/>
        </w:rPr>
        <w:lastRenderedPageBreak/>
        <w:t xml:space="preserve">5 </w:t>
      </w:r>
      <w:r w:rsidR="006610F7" w:rsidRPr="004C4687">
        <w:rPr>
          <w:lang w:val="ru-RU"/>
        </w:rPr>
        <w:t>Требования к интерфейсу</w:t>
      </w:r>
      <w:bookmarkEnd w:id="22"/>
    </w:p>
    <w:p w14:paraId="721ACC26" w14:textId="77777777" w:rsidR="000546E1" w:rsidRDefault="000546E1" w:rsidP="000546E1">
      <w:pPr>
        <w:pStyle w:val="2"/>
      </w:pPr>
      <w:bookmarkStart w:id="23" w:name="_Toc239683147"/>
      <w:r>
        <w:t>5.1. Общая структура приложения</w:t>
      </w:r>
      <w:bookmarkEnd w:id="23"/>
    </w:p>
    <w:p w14:paraId="0916B56F" w14:textId="77777777" w:rsidR="000546E1" w:rsidRDefault="000546E1" w:rsidP="000546E1">
      <w:r>
        <w:t>Приложение состоит из двух страниц:</w:t>
      </w:r>
    </w:p>
    <w:p w14:paraId="473B1EE4" w14:textId="77777777" w:rsidR="000546E1" w:rsidRDefault="000546E1" w:rsidP="000546E1">
      <w:r>
        <w:t>•</w:t>
      </w:r>
      <w:r>
        <w:tab/>
        <w:t>стартовая страница — содержит две формы (или переключаемые вкладки) «Вход» и «Регистрация»;</w:t>
      </w:r>
    </w:p>
    <w:p w14:paraId="421CFA2D" w14:textId="77777777" w:rsidR="000546E1" w:rsidRDefault="000546E1" w:rsidP="000546E1">
      <w:r>
        <w:t>•</w:t>
      </w:r>
      <w:r>
        <w:tab/>
        <w:t>страница задач — доступна только после успешной авторизации; отображает данные текущего пользователя, форму создания задачи, фильтры, список задач и кнопку выхода.</w:t>
      </w:r>
    </w:p>
    <w:p w14:paraId="6CB67905" w14:textId="77777777" w:rsidR="000546E1" w:rsidRDefault="000546E1" w:rsidP="000546E1">
      <w:pPr>
        <w:pStyle w:val="2"/>
      </w:pPr>
      <w:bookmarkStart w:id="24" w:name="_Toc239683148"/>
      <w:r>
        <w:t>5.2. Стартовая страница</w:t>
      </w:r>
      <w:bookmarkEnd w:id="24"/>
    </w:p>
    <w:p w14:paraId="2F4DAB81" w14:textId="77777777" w:rsidR="000546E1" w:rsidRDefault="000546E1" w:rsidP="000546E1">
      <w:r>
        <w:t>•</w:t>
      </w:r>
      <w:r>
        <w:tab/>
        <w:t>Переключатель или вкладки «Вход» / «Регистрация».</w:t>
      </w:r>
    </w:p>
    <w:p w14:paraId="51B942E9" w14:textId="77777777" w:rsidR="000546E1" w:rsidRDefault="000546E1" w:rsidP="000546E1">
      <w:r>
        <w:t>•</w:t>
      </w:r>
      <w:r>
        <w:tab/>
        <w:t>Форма входа: поля «Логин», «Пароль», кнопка «Войти», область для сообщения об ошибке.</w:t>
      </w:r>
    </w:p>
    <w:p w14:paraId="4B48D6AF" w14:textId="77777777" w:rsidR="000546E1" w:rsidRDefault="000546E1" w:rsidP="000546E1">
      <w:r>
        <w:t>•</w:t>
      </w:r>
      <w:r>
        <w:tab/>
        <w:t>Форма регистрации: поля «Логин», «Пароль», кнопка «Зарегистрироваться», область для информационного сообщения об успешной регистрации.</w:t>
      </w:r>
    </w:p>
    <w:p w14:paraId="4460E2F2" w14:textId="77777777" w:rsidR="000546E1" w:rsidRDefault="000546E1" w:rsidP="000546E1">
      <w:pPr>
        <w:pStyle w:val="2"/>
      </w:pPr>
      <w:bookmarkStart w:id="25" w:name="_Toc239683149"/>
      <w:r>
        <w:t>5.3. Страница задач</w:t>
      </w:r>
      <w:bookmarkEnd w:id="25"/>
    </w:p>
    <w:p w14:paraId="53EF42EB" w14:textId="77777777" w:rsidR="000546E1" w:rsidRDefault="000546E1" w:rsidP="000546E1">
      <w:r>
        <w:t>•</w:t>
      </w:r>
      <w:r>
        <w:tab/>
        <w:t>Отображение имени текущего пользователя и кнопка «Выйти».</w:t>
      </w:r>
    </w:p>
    <w:p w14:paraId="1CE70585" w14:textId="77777777" w:rsidR="000546E1" w:rsidRDefault="000546E1" w:rsidP="000546E1">
      <w:r>
        <w:t>•</w:t>
      </w:r>
      <w:r>
        <w:tab/>
        <w:t>Форма создания задачи: поле «Название», выбор приоритета (низкий/средний/высокий), кнопка «Добавить».</w:t>
      </w:r>
    </w:p>
    <w:p w14:paraId="65CB721E" w14:textId="77777777" w:rsidR="000546E1" w:rsidRDefault="000546E1" w:rsidP="000546E1">
      <w:r>
        <w:t>•</w:t>
      </w:r>
      <w:r>
        <w:tab/>
        <w:t>Панель фильтров: «Все», «Активные», «Выполненные».</w:t>
      </w:r>
    </w:p>
    <w:p w14:paraId="48E5C895" w14:textId="77777777" w:rsidR="000546E1" w:rsidRDefault="000546E1" w:rsidP="000546E1">
      <w:r>
        <w:t>•</w:t>
      </w:r>
      <w:r>
        <w:tab/>
        <w:t>Список задач: для каждой задачи — название, приоритет, статус, действия «Выполнить» и «Удалить».</w:t>
      </w:r>
    </w:p>
    <w:p w14:paraId="292F901D" w14:textId="232EE53C" w:rsidR="006610F7" w:rsidRDefault="000546E1" w:rsidP="006610F7">
      <w:pPr>
        <w:pStyle w:val="1"/>
        <w:rPr>
          <w:lang w:val="ru-RU"/>
        </w:rPr>
      </w:pPr>
      <w:bookmarkStart w:id="26" w:name="_Toc239683150"/>
      <w:r>
        <w:rPr>
          <w:lang w:val="ru-RU"/>
        </w:rPr>
        <w:lastRenderedPageBreak/>
        <w:t xml:space="preserve">6 </w:t>
      </w:r>
      <w:r w:rsidR="006610F7" w:rsidRPr="004C4687">
        <w:rPr>
          <w:lang w:val="ru-RU"/>
        </w:rPr>
        <w:t>Критерии приемки</w:t>
      </w:r>
      <w:bookmarkEnd w:id="26"/>
    </w:p>
    <w:p w14:paraId="7E11149F" w14:textId="77777777" w:rsidR="000546E1" w:rsidRDefault="000546E1" w:rsidP="000546E1">
      <w:r>
        <w:t>Продукт считается принятым, если выполнены следующие критерии:</w:t>
      </w:r>
    </w:p>
    <w:p w14:paraId="7051077B" w14:textId="6F4ED144" w:rsidR="000546E1" w:rsidRPr="000546E1" w:rsidRDefault="000546E1" w:rsidP="000546E1">
      <w:r>
        <w:t>•</w:t>
      </w:r>
      <w:r>
        <w:tab/>
        <w:t>реализованы все функции, перечисленные в разделе «Требования к программе»</w:t>
      </w:r>
      <w:r w:rsidRPr="000546E1">
        <w:t>;</w:t>
      </w:r>
    </w:p>
    <w:p w14:paraId="6F98DB50" w14:textId="77777777" w:rsidR="000546E1" w:rsidRDefault="000546E1" w:rsidP="000546E1">
      <w:r>
        <w:t>•</w:t>
      </w:r>
      <w:r>
        <w:tab/>
        <w:t>интерфейс продукта соответствует разделу «Требования к интерфейсу»;</w:t>
      </w:r>
    </w:p>
    <w:p w14:paraId="56227FFA" w14:textId="77777777" w:rsidR="000546E1" w:rsidRDefault="000546E1" w:rsidP="000546E1">
      <w:r>
        <w:t>•</w:t>
      </w:r>
      <w:r>
        <w:tab/>
        <w:t>пройдено не менее 95% тест-кейсов, составленных по основным пользовательским сценариям (раздел «Порядок контроля и приёмки»), без критических дефектов, блокирующих выполнение сценариев;</w:t>
      </w:r>
    </w:p>
    <w:p w14:paraId="049473AA" w14:textId="77777777" w:rsidR="000546E1" w:rsidRDefault="000546E1" w:rsidP="000546E1">
      <w:r>
        <w:t>•</w:t>
      </w:r>
      <w:r>
        <w:tab/>
        <w:t>продукт запускается без дополнительной настройки окружения либо снабжён полным описанием запуска (раздел «Требования к документации»);</w:t>
      </w:r>
    </w:p>
    <w:p w14:paraId="768127D7" w14:textId="4E25EC11" w:rsidR="000546E1" w:rsidRPr="000546E1" w:rsidRDefault="000546E1" w:rsidP="000546E1">
      <w:r>
        <w:t>•</w:t>
      </w:r>
      <w:r>
        <w:tab/>
        <w:t>состав переданных материалов соответствует разделу «Требования к документации» в полном объёме.</w:t>
      </w:r>
    </w:p>
    <w:p w14:paraId="67D3DD97" w14:textId="674A2645" w:rsidR="006610F7" w:rsidRPr="00480D72" w:rsidRDefault="000546E1" w:rsidP="006610F7">
      <w:pPr>
        <w:pStyle w:val="1"/>
        <w:rPr>
          <w:lang w:val="ru-RU"/>
        </w:rPr>
      </w:pPr>
      <w:bookmarkStart w:id="27" w:name="_Toc239683151"/>
      <w:r w:rsidRPr="00480D72">
        <w:rPr>
          <w:lang w:val="ru-RU"/>
        </w:rPr>
        <w:lastRenderedPageBreak/>
        <w:t xml:space="preserve">7 </w:t>
      </w:r>
      <w:r w:rsidR="006610F7" w:rsidRPr="004C4687">
        <w:rPr>
          <w:lang w:val="ru-RU"/>
        </w:rPr>
        <w:t>Требования к документации</w:t>
      </w:r>
      <w:bookmarkEnd w:id="27"/>
    </w:p>
    <w:p w14:paraId="3CB9B95D" w14:textId="77777777" w:rsidR="000546E1" w:rsidRPr="000546E1" w:rsidRDefault="000546E1" w:rsidP="000546E1">
      <w:r w:rsidRPr="000546E1">
        <w:t>По итогам разработки исполнитель передаёт заказчику следующий комплект документов и материалов:</w:t>
      </w:r>
    </w:p>
    <w:p w14:paraId="3F485B5E" w14:textId="4D290F9D" w:rsidR="000546E1" w:rsidRPr="000546E1" w:rsidRDefault="000546E1" w:rsidP="000546E1">
      <w:r w:rsidRPr="000546E1">
        <w:t>1.</w:t>
      </w:r>
      <w:r w:rsidRPr="000546E1">
        <w:tab/>
      </w:r>
      <w:r>
        <w:t>Т</w:t>
      </w:r>
      <w:r w:rsidRPr="000546E1">
        <w:t>ехническое задание</w:t>
      </w:r>
      <w:r>
        <w:t>,</w:t>
      </w:r>
    </w:p>
    <w:p w14:paraId="731805B8" w14:textId="5447AC15" w:rsidR="000546E1" w:rsidRPr="000546E1" w:rsidRDefault="000546E1" w:rsidP="000546E1">
      <w:r>
        <w:t>2</w:t>
      </w:r>
      <w:r w:rsidRPr="000546E1">
        <w:t>.</w:t>
      </w:r>
      <w:r w:rsidRPr="000546E1">
        <w:tab/>
        <w:t>Описание запуска приложения — файловая структура проекта и порядок открытия/запуска (системная документация).</w:t>
      </w:r>
    </w:p>
    <w:p w14:paraId="1B461DEE" w14:textId="37E744E1" w:rsidR="006610F7" w:rsidRDefault="000546E1" w:rsidP="006610F7">
      <w:pPr>
        <w:pStyle w:val="1"/>
        <w:rPr>
          <w:lang w:val="ru-RU"/>
        </w:rPr>
      </w:pPr>
      <w:bookmarkStart w:id="28" w:name="_Toc239683152"/>
      <w:r>
        <w:rPr>
          <w:lang w:val="ru-RU"/>
        </w:rPr>
        <w:lastRenderedPageBreak/>
        <w:t xml:space="preserve">8 </w:t>
      </w:r>
      <w:r w:rsidR="006610F7" w:rsidRPr="00480D72">
        <w:rPr>
          <w:lang w:val="ru-RU"/>
        </w:rPr>
        <w:t>Порядок контроля и приемки</w:t>
      </w:r>
      <w:bookmarkEnd w:id="28"/>
    </w:p>
    <w:p w14:paraId="3A7A7D64" w14:textId="77777777" w:rsidR="000546E1" w:rsidRDefault="000546E1" w:rsidP="000546E1">
      <w:r>
        <w:t>Контроль и приёмка продукта выполняются в два этапа: внутреннее тестирование исполнителем и приёмочные испытания.</w:t>
      </w:r>
    </w:p>
    <w:p w14:paraId="08292D6A" w14:textId="77777777" w:rsidR="000546E1" w:rsidRDefault="000546E1" w:rsidP="000546E1">
      <w:pPr>
        <w:pStyle w:val="2"/>
      </w:pPr>
      <w:bookmarkStart w:id="29" w:name="_Toc239683153"/>
      <w:r>
        <w:t>8.1. Внутреннее тестирование</w:t>
      </w:r>
      <w:bookmarkEnd w:id="29"/>
    </w:p>
    <w:p w14:paraId="2EBFE4F2" w14:textId="69815847" w:rsidR="000546E1" w:rsidRDefault="000546E1" w:rsidP="000546E1">
      <w:r>
        <w:t>•</w:t>
      </w:r>
      <w:r>
        <w:tab/>
        <w:t>проверка соответствия продукта каждому требованию из разделов «Требования к программе» и «Требования к интерфейсу»;</w:t>
      </w:r>
    </w:p>
    <w:p w14:paraId="3F1FCF62" w14:textId="42F5E084" w:rsidR="000546E1" w:rsidRPr="006B1D39" w:rsidRDefault="000546E1" w:rsidP="00723103">
      <w:r>
        <w:t>•</w:t>
      </w:r>
      <w:r>
        <w:tab/>
        <w:t>выполнение основных пользовательских сценариев (регистрация, авторизация, создание задачи, выполнение задачи, фильтрация, удаление, выход) и фиксация результатов;</w:t>
      </w:r>
    </w:p>
    <w:p w14:paraId="4263CB5A" w14:textId="77777777" w:rsidR="000546E1" w:rsidRDefault="000546E1" w:rsidP="000546E1">
      <w:pPr>
        <w:pStyle w:val="2"/>
      </w:pPr>
      <w:bookmarkStart w:id="30" w:name="_Toc239683154"/>
      <w:r>
        <w:t>8.2. Приёмочные испытания</w:t>
      </w:r>
      <w:bookmarkEnd w:id="30"/>
    </w:p>
    <w:p w14:paraId="097D12FE" w14:textId="77777777" w:rsidR="000546E1" w:rsidRDefault="000546E1" w:rsidP="000546E1">
      <w:r>
        <w:t>Приёмочные испытания проводятся методом «чёрного ящика» — без анализа исходного кода, на основании входных данных, ожидаемого поведения и требований настоящего ТЗ. Порядок испытаний:</w:t>
      </w:r>
    </w:p>
    <w:p w14:paraId="1E4E3ED7" w14:textId="4186908B" w:rsidR="000546E1" w:rsidRDefault="000546E1" w:rsidP="000546E1">
      <w:r>
        <w:t>1.</w:t>
      </w:r>
      <w:r>
        <w:tab/>
        <w:t>изучение предоставленного продукта, ТЗ и документации;</w:t>
      </w:r>
    </w:p>
    <w:p w14:paraId="3ACD8A29" w14:textId="31BC33EE" w:rsidR="000546E1" w:rsidRDefault="000546E1" w:rsidP="000546E1">
      <w:r>
        <w:t>2.</w:t>
      </w:r>
      <w:r>
        <w:tab/>
        <w:t>анализ полноты и качества описания продукта в ТЗ и документации (выявление двусмысленных, противоречивых или неполных формулировок);</w:t>
      </w:r>
    </w:p>
    <w:p w14:paraId="7A3A0861" w14:textId="3BCF4E3B" w:rsidR="000546E1" w:rsidRDefault="000546E1" w:rsidP="000546E1">
      <w:r>
        <w:t>3.</w:t>
      </w:r>
      <w:r>
        <w:tab/>
        <w:t xml:space="preserve">тестирование продукта с применением техник тест-дизайна: эквивалентное разбиение, анализ граничных значений, таблицы решений, переходы состояний, варианты использования,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guessing</w:t>
      </w:r>
      <w:proofErr w:type="spellEnd"/>
      <w:r>
        <w:t>;</w:t>
      </w:r>
    </w:p>
    <w:p w14:paraId="1F606800" w14:textId="2704C198" w:rsidR="000546E1" w:rsidRDefault="000546E1" w:rsidP="000546E1">
      <w:r>
        <w:t>4.</w:t>
      </w:r>
      <w:r>
        <w:tab/>
        <w:t>сопоставление фактических результатов с ожидаемыми и проверка реакции системы на непредусмотренные ситуации;</w:t>
      </w:r>
    </w:p>
    <w:p w14:paraId="50829E18" w14:textId="63F70471" w:rsidR="000546E1" w:rsidRDefault="000546E1" w:rsidP="000546E1">
      <w:r>
        <w:t>5.</w:t>
      </w:r>
      <w:r>
        <w:tab/>
        <w:t xml:space="preserve">документирование обнаруженных дефектов по единой структуре отчёта: идентификатор, краткое название, предусловия, шаги воспроизведения, тестовые данные, ожидаемый и фактический результат, </w:t>
      </w:r>
      <w:r>
        <w:lastRenderedPageBreak/>
        <w:t>окружение, серьёзность и приоритет, связанное требование и тест, доказательства (скриншоты, логи).</w:t>
      </w:r>
    </w:p>
    <w:p w14:paraId="318F0C61" w14:textId="423F51BB" w:rsidR="006610F7" w:rsidRDefault="000546E1" w:rsidP="006610F7">
      <w:pPr>
        <w:pStyle w:val="1"/>
        <w:rPr>
          <w:lang w:val="ru-RU"/>
        </w:rPr>
      </w:pPr>
      <w:bookmarkStart w:id="31" w:name="_Toc239683155"/>
      <w:r>
        <w:rPr>
          <w:lang w:val="ru-RU"/>
        </w:rPr>
        <w:lastRenderedPageBreak/>
        <w:t xml:space="preserve">9 </w:t>
      </w:r>
      <w:r w:rsidR="006610F7" w:rsidRPr="00480D72">
        <w:rPr>
          <w:lang w:val="ru-RU"/>
        </w:rPr>
        <w:t>Этапы и сроки</w:t>
      </w:r>
      <w:bookmarkEnd w:id="31"/>
    </w:p>
    <w:p w14:paraId="2EA9662B" w14:textId="77777777" w:rsidR="004E6CEA" w:rsidRDefault="000546E1" w:rsidP="000546E1">
      <w:r>
        <w:t xml:space="preserve">Разработка продукта ведётся согласно плану, приведённому </w:t>
      </w:r>
      <w:r w:rsidR="004E6CEA">
        <w:t>в таблице 1.</w:t>
      </w:r>
    </w:p>
    <w:p w14:paraId="46428345" w14:textId="08AF0578" w:rsidR="000546E1" w:rsidRPr="004E6CEA" w:rsidRDefault="004E6CEA" w:rsidP="004E6CEA">
      <w:pPr>
        <w:ind w:firstLine="0"/>
        <w:rPr>
          <w:sz w:val="24"/>
          <w:szCs w:val="24"/>
        </w:rPr>
      </w:pPr>
      <w:r w:rsidRPr="004E6CEA">
        <w:rPr>
          <w:sz w:val="24"/>
          <w:szCs w:val="24"/>
        </w:rPr>
        <w:t>Таблица 1 – Этапы и сроки</w:t>
      </w:r>
      <w:r w:rsidR="000546E1" w:rsidRPr="004E6CEA">
        <w:rPr>
          <w:sz w:val="24"/>
          <w:szCs w:val="24"/>
        </w:rPr>
        <w:t xml:space="preserve"> 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6799"/>
        <w:gridCol w:w="2552"/>
      </w:tblGrid>
      <w:tr w:rsidR="003D53AE" w:rsidRPr="004E6CEA" w14:paraId="44AA8322" w14:textId="77777777" w:rsidTr="00CD20C0">
        <w:tc>
          <w:tcPr>
            <w:tcW w:w="6799" w:type="dxa"/>
          </w:tcPr>
          <w:p w14:paraId="078403C2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Этап</w:t>
            </w:r>
          </w:p>
        </w:tc>
        <w:tc>
          <w:tcPr>
            <w:tcW w:w="2552" w:type="dxa"/>
          </w:tcPr>
          <w:p w14:paraId="6E90D0E3" w14:textId="37A772F0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Срок</w:t>
            </w:r>
            <w:r>
              <w:rPr>
                <w:sz w:val="24"/>
                <w:szCs w:val="24"/>
              </w:rPr>
              <w:t>и выполнения</w:t>
            </w:r>
          </w:p>
        </w:tc>
      </w:tr>
      <w:tr w:rsidR="003D53AE" w:rsidRPr="004E6CEA" w14:paraId="388FEF29" w14:textId="77777777" w:rsidTr="00CD20C0">
        <w:tc>
          <w:tcPr>
            <w:tcW w:w="6799" w:type="dxa"/>
          </w:tcPr>
          <w:p w14:paraId="25C09B98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Согласование и утверждение технического задания</w:t>
            </w:r>
          </w:p>
        </w:tc>
        <w:tc>
          <w:tcPr>
            <w:tcW w:w="2552" w:type="dxa"/>
          </w:tcPr>
          <w:p w14:paraId="691DD562" w14:textId="0F2976E8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05.09.2026-09.09.2026</w:t>
            </w:r>
          </w:p>
        </w:tc>
      </w:tr>
      <w:tr w:rsidR="003D53AE" w:rsidRPr="004E6CEA" w14:paraId="755B2C32" w14:textId="77777777" w:rsidTr="00CD20C0">
        <w:tc>
          <w:tcPr>
            <w:tcW w:w="6799" w:type="dxa"/>
          </w:tcPr>
          <w:p w14:paraId="418C1BB5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Создание стартовой страницы с формами входа и регистрации</w:t>
            </w:r>
          </w:p>
        </w:tc>
        <w:tc>
          <w:tcPr>
            <w:tcW w:w="2552" w:type="dxa"/>
          </w:tcPr>
          <w:p w14:paraId="370FD495" w14:textId="7C56945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09.09.2026-13.09.2026</w:t>
            </w:r>
          </w:p>
        </w:tc>
      </w:tr>
      <w:tr w:rsidR="003D53AE" w:rsidRPr="004E6CEA" w14:paraId="0BC884A6" w14:textId="77777777" w:rsidTr="00CD20C0">
        <w:tc>
          <w:tcPr>
            <w:tcW w:w="6799" w:type="dxa"/>
          </w:tcPr>
          <w:p w14:paraId="432D0716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Реализация регистрации и хранения пользователей</w:t>
            </w:r>
          </w:p>
        </w:tc>
        <w:tc>
          <w:tcPr>
            <w:tcW w:w="2552" w:type="dxa"/>
          </w:tcPr>
          <w:p w14:paraId="3175B5B4" w14:textId="2DDF3E2E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09.09.2026-13.09.2026</w:t>
            </w:r>
          </w:p>
        </w:tc>
      </w:tr>
      <w:tr w:rsidR="003D53AE" w:rsidRPr="004E6CEA" w14:paraId="3CEA131D" w14:textId="77777777" w:rsidTr="00CD20C0">
        <w:tc>
          <w:tcPr>
            <w:tcW w:w="6799" w:type="dxa"/>
          </w:tcPr>
          <w:p w14:paraId="518F74F0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 xml:space="preserve">Добавление предустановленной учётной записи </w:t>
            </w:r>
            <w:proofErr w:type="spellStart"/>
            <w:r w:rsidRPr="004E6CEA">
              <w:rPr>
                <w:sz w:val="24"/>
                <w:szCs w:val="24"/>
              </w:rPr>
              <w:t>admin</w:t>
            </w:r>
            <w:proofErr w:type="spellEnd"/>
            <w:r w:rsidRPr="004E6CEA">
              <w:rPr>
                <w:sz w:val="24"/>
                <w:szCs w:val="24"/>
              </w:rPr>
              <w:t xml:space="preserve"> / Admin123</w:t>
            </w:r>
          </w:p>
        </w:tc>
        <w:tc>
          <w:tcPr>
            <w:tcW w:w="2552" w:type="dxa"/>
          </w:tcPr>
          <w:p w14:paraId="07860E95" w14:textId="064AD059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09.09.2026-13.09.2026</w:t>
            </w:r>
          </w:p>
        </w:tc>
      </w:tr>
      <w:tr w:rsidR="003D53AE" w:rsidRPr="004E6CEA" w14:paraId="764CEF73" w14:textId="77777777" w:rsidTr="00CD20C0">
        <w:tc>
          <w:tcPr>
            <w:tcW w:w="6799" w:type="dxa"/>
          </w:tcPr>
          <w:p w14:paraId="50A451E1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Реализация авторизации и создания пользовательской сессии</w:t>
            </w:r>
          </w:p>
        </w:tc>
        <w:tc>
          <w:tcPr>
            <w:tcW w:w="2552" w:type="dxa"/>
          </w:tcPr>
          <w:p w14:paraId="4AE60B51" w14:textId="00A85004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09.09.2026-13.09.2026</w:t>
            </w:r>
          </w:p>
        </w:tc>
      </w:tr>
      <w:tr w:rsidR="003D53AE" w:rsidRPr="004E6CEA" w14:paraId="3A04378C" w14:textId="77777777" w:rsidTr="00CD20C0">
        <w:tc>
          <w:tcPr>
            <w:tcW w:w="6799" w:type="dxa"/>
          </w:tcPr>
          <w:p w14:paraId="70381709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Защита страницы задач от неавторизованного доступа</w:t>
            </w:r>
          </w:p>
        </w:tc>
        <w:tc>
          <w:tcPr>
            <w:tcW w:w="2552" w:type="dxa"/>
          </w:tcPr>
          <w:p w14:paraId="32D89621" w14:textId="05370095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13.09.2026-16.09.2026</w:t>
            </w:r>
          </w:p>
        </w:tc>
      </w:tr>
      <w:tr w:rsidR="003D53AE" w:rsidRPr="004E6CEA" w14:paraId="6ABB9ABD" w14:textId="77777777" w:rsidTr="00CD20C0">
        <w:tc>
          <w:tcPr>
            <w:tcW w:w="6799" w:type="dxa"/>
          </w:tcPr>
          <w:p w14:paraId="2BC31B02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Создание интерфейса списка задач</w:t>
            </w:r>
          </w:p>
        </w:tc>
        <w:tc>
          <w:tcPr>
            <w:tcW w:w="2552" w:type="dxa"/>
          </w:tcPr>
          <w:p w14:paraId="76EFDB43" w14:textId="69D6A7FA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13.09.2026-16.09.2026</w:t>
            </w:r>
          </w:p>
        </w:tc>
      </w:tr>
      <w:tr w:rsidR="003D53AE" w:rsidRPr="004E6CEA" w14:paraId="2A7D5C49" w14:textId="77777777" w:rsidTr="00CD20C0">
        <w:tc>
          <w:tcPr>
            <w:tcW w:w="6799" w:type="dxa"/>
          </w:tcPr>
          <w:p w14:paraId="4D9A3822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Реализация добавления, выполнения и удаления задач</w:t>
            </w:r>
          </w:p>
        </w:tc>
        <w:tc>
          <w:tcPr>
            <w:tcW w:w="2552" w:type="dxa"/>
          </w:tcPr>
          <w:p w14:paraId="30684074" w14:textId="5B0F513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13.09.2026-16.09.2026</w:t>
            </w:r>
          </w:p>
        </w:tc>
      </w:tr>
      <w:tr w:rsidR="003D53AE" w:rsidRPr="004E6CEA" w14:paraId="5EC4A687" w14:textId="77777777" w:rsidTr="00CD20C0">
        <w:tc>
          <w:tcPr>
            <w:tcW w:w="6799" w:type="dxa"/>
          </w:tcPr>
          <w:p w14:paraId="07CF3C34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Реализация фильтров «Все / Активные / Выполненные»</w:t>
            </w:r>
          </w:p>
        </w:tc>
        <w:tc>
          <w:tcPr>
            <w:tcW w:w="2552" w:type="dxa"/>
          </w:tcPr>
          <w:p w14:paraId="344539BC" w14:textId="44EDFE95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13.09.2026-16.09.2026</w:t>
            </w:r>
          </w:p>
        </w:tc>
      </w:tr>
      <w:tr w:rsidR="003D53AE" w:rsidRPr="004E6CEA" w14:paraId="4554D0CC" w14:textId="77777777" w:rsidTr="00CD20C0">
        <w:tc>
          <w:tcPr>
            <w:tcW w:w="6799" w:type="dxa"/>
          </w:tcPr>
          <w:p w14:paraId="54ED926C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Реализация выхода из системы и завершения сессии</w:t>
            </w:r>
          </w:p>
        </w:tc>
        <w:tc>
          <w:tcPr>
            <w:tcW w:w="2552" w:type="dxa"/>
          </w:tcPr>
          <w:p w14:paraId="39171386" w14:textId="18F5D979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13.09.2026-16.09.2026</w:t>
            </w:r>
          </w:p>
        </w:tc>
      </w:tr>
      <w:tr w:rsidR="003D53AE" w:rsidRPr="004E6CEA" w14:paraId="260A2309" w14:textId="77777777" w:rsidTr="00CD20C0">
        <w:tc>
          <w:tcPr>
            <w:tcW w:w="6799" w:type="dxa"/>
          </w:tcPr>
          <w:p w14:paraId="2AFA5430" w14:textId="77777777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Внутреннее тестирование и устранение дефектов</w:t>
            </w:r>
          </w:p>
        </w:tc>
        <w:tc>
          <w:tcPr>
            <w:tcW w:w="2552" w:type="dxa"/>
          </w:tcPr>
          <w:p w14:paraId="607C926C" w14:textId="317384F2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16.09.2026-18.09.2026</w:t>
            </w:r>
          </w:p>
        </w:tc>
      </w:tr>
      <w:tr w:rsidR="003D53AE" w:rsidRPr="004E6CEA" w14:paraId="73F3779E" w14:textId="77777777" w:rsidTr="00CD20C0">
        <w:tc>
          <w:tcPr>
            <w:tcW w:w="6799" w:type="dxa"/>
          </w:tcPr>
          <w:p w14:paraId="7E95A880" w14:textId="75880A4C" w:rsidR="003D53AE" w:rsidRPr="004E6CEA" w:rsidRDefault="003D53AE" w:rsidP="00C0250B">
            <w:pPr>
              <w:ind w:firstLine="0"/>
              <w:rPr>
                <w:sz w:val="24"/>
                <w:szCs w:val="24"/>
              </w:rPr>
            </w:pPr>
            <w:r w:rsidRPr="004E6CEA">
              <w:rPr>
                <w:sz w:val="24"/>
                <w:szCs w:val="24"/>
              </w:rPr>
              <w:t>Приёмочные испытания и сдача продукта</w:t>
            </w:r>
          </w:p>
        </w:tc>
        <w:tc>
          <w:tcPr>
            <w:tcW w:w="2552" w:type="dxa"/>
          </w:tcPr>
          <w:p w14:paraId="4E6E2E4F" w14:textId="0B43F344" w:rsidR="003D53AE" w:rsidRPr="004E6CEA" w:rsidRDefault="00E43207" w:rsidP="00C0250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18.09.2026-</w:t>
            </w:r>
            <w:r w:rsidR="003D53AE">
              <w:rPr>
                <w:sz w:val="24"/>
                <w:szCs w:val="24"/>
              </w:rPr>
              <w:t>19.09.2026</w:t>
            </w:r>
          </w:p>
        </w:tc>
      </w:tr>
    </w:tbl>
    <w:p w14:paraId="755E50F1" w14:textId="77777777" w:rsidR="006610F7" w:rsidRPr="006610F7" w:rsidRDefault="006610F7" w:rsidP="006610F7"/>
    <w:p w14:paraId="319A7384" w14:textId="77777777" w:rsidR="00BA3E99" w:rsidRPr="00BA3E99" w:rsidRDefault="00BA3E99" w:rsidP="004240A9"/>
    <w:sectPr w:rsidR="00BA3E99" w:rsidRPr="00BA3E99" w:rsidSect="002D2E99">
      <w:footerReference w:type="default" r:id="rId8"/>
      <w:pgSz w:w="11906" w:h="16838"/>
      <w:pgMar w:top="1134" w:right="850" w:bottom="1134" w:left="1701" w:header="0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90657D" w14:textId="77777777" w:rsidR="00B5664E" w:rsidRDefault="00B5664E" w:rsidP="007C1BA1">
      <w:pPr>
        <w:spacing w:line="240" w:lineRule="auto"/>
      </w:pPr>
      <w:r>
        <w:separator/>
      </w:r>
    </w:p>
  </w:endnote>
  <w:endnote w:type="continuationSeparator" w:id="0">
    <w:p w14:paraId="6033D2BA" w14:textId="77777777" w:rsidR="00B5664E" w:rsidRDefault="00B5664E" w:rsidP="007C1B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67406160"/>
      <w:docPartObj>
        <w:docPartGallery w:val="Page Numbers (Bottom of Page)"/>
        <w:docPartUnique/>
      </w:docPartObj>
    </w:sdtPr>
    <w:sdtContent>
      <w:p w14:paraId="5D038C41" w14:textId="77777777" w:rsidR="007C1BA1" w:rsidRDefault="007C1BA1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286EA8" w14:textId="77777777" w:rsidR="007C1BA1" w:rsidRDefault="007C1BA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0514E9" w14:textId="77777777" w:rsidR="00B5664E" w:rsidRDefault="00B5664E" w:rsidP="007C1BA1">
      <w:pPr>
        <w:spacing w:line="240" w:lineRule="auto"/>
      </w:pPr>
      <w:r>
        <w:separator/>
      </w:r>
    </w:p>
  </w:footnote>
  <w:footnote w:type="continuationSeparator" w:id="0">
    <w:p w14:paraId="2816F67F" w14:textId="77777777" w:rsidR="00B5664E" w:rsidRDefault="00B5664E" w:rsidP="007C1B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764C3"/>
    <w:multiLevelType w:val="hybridMultilevel"/>
    <w:tmpl w:val="D0587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A1E52"/>
    <w:multiLevelType w:val="hybridMultilevel"/>
    <w:tmpl w:val="160ACD28"/>
    <w:lvl w:ilvl="0" w:tplc="8206B6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57EC9"/>
    <w:multiLevelType w:val="hybridMultilevel"/>
    <w:tmpl w:val="327E8BBC"/>
    <w:lvl w:ilvl="0" w:tplc="8206B6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F222A"/>
    <w:multiLevelType w:val="hybridMultilevel"/>
    <w:tmpl w:val="2B3E65F2"/>
    <w:lvl w:ilvl="0" w:tplc="4C5850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0C072D"/>
    <w:multiLevelType w:val="hybridMultilevel"/>
    <w:tmpl w:val="D062F626"/>
    <w:lvl w:ilvl="0" w:tplc="1E3E7696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DB67511"/>
    <w:multiLevelType w:val="hybridMultilevel"/>
    <w:tmpl w:val="8ED86AE0"/>
    <w:lvl w:ilvl="0" w:tplc="22A20548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B2A3E"/>
    <w:multiLevelType w:val="hybridMultilevel"/>
    <w:tmpl w:val="AE022D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9329B6"/>
    <w:multiLevelType w:val="hybridMultilevel"/>
    <w:tmpl w:val="C018D05E"/>
    <w:lvl w:ilvl="0" w:tplc="8206B6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E7866"/>
    <w:multiLevelType w:val="hybridMultilevel"/>
    <w:tmpl w:val="ACE2D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81662"/>
    <w:multiLevelType w:val="hybridMultilevel"/>
    <w:tmpl w:val="53728F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85388"/>
    <w:multiLevelType w:val="hybridMultilevel"/>
    <w:tmpl w:val="D85A9B82"/>
    <w:lvl w:ilvl="0" w:tplc="F22C23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E6F9D"/>
    <w:multiLevelType w:val="hybridMultilevel"/>
    <w:tmpl w:val="D2DA8BDE"/>
    <w:lvl w:ilvl="0" w:tplc="8206B6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C21ED"/>
    <w:multiLevelType w:val="hybridMultilevel"/>
    <w:tmpl w:val="81C26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D2D062F"/>
    <w:multiLevelType w:val="hybridMultilevel"/>
    <w:tmpl w:val="EADEC53E"/>
    <w:lvl w:ilvl="0" w:tplc="8206B67C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D52BF9"/>
    <w:multiLevelType w:val="hybridMultilevel"/>
    <w:tmpl w:val="A8DEF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B00B67"/>
    <w:multiLevelType w:val="hybridMultilevel"/>
    <w:tmpl w:val="F23A3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538206">
    <w:abstractNumId w:val="3"/>
  </w:num>
  <w:num w:numId="2" w16cid:durableId="898708525">
    <w:abstractNumId w:val="8"/>
  </w:num>
  <w:num w:numId="3" w16cid:durableId="1216546074">
    <w:abstractNumId w:val="15"/>
  </w:num>
  <w:num w:numId="4" w16cid:durableId="39787797">
    <w:abstractNumId w:val="0"/>
  </w:num>
  <w:num w:numId="5" w16cid:durableId="1644893140">
    <w:abstractNumId w:val="14"/>
  </w:num>
  <w:num w:numId="6" w16cid:durableId="828594989">
    <w:abstractNumId w:val="5"/>
  </w:num>
  <w:num w:numId="7" w16cid:durableId="2105374565">
    <w:abstractNumId w:val="9"/>
  </w:num>
  <w:num w:numId="8" w16cid:durableId="1715108259">
    <w:abstractNumId w:val="7"/>
  </w:num>
  <w:num w:numId="9" w16cid:durableId="1078743828">
    <w:abstractNumId w:val="13"/>
  </w:num>
  <w:num w:numId="10" w16cid:durableId="942150206">
    <w:abstractNumId w:val="1"/>
  </w:num>
  <w:num w:numId="11" w16cid:durableId="1498307816">
    <w:abstractNumId w:val="2"/>
  </w:num>
  <w:num w:numId="12" w16cid:durableId="662853306">
    <w:abstractNumId w:val="11"/>
  </w:num>
  <w:num w:numId="13" w16cid:durableId="2023123145">
    <w:abstractNumId w:val="6"/>
  </w:num>
  <w:num w:numId="14" w16cid:durableId="1086069714">
    <w:abstractNumId w:val="10"/>
  </w:num>
  <w:num w:numId="15" w16cid:durableId="337006960">
    <w:abstractNumId w:val="12"/>
  </w:num>
  <w:num w:numId="16" w16cid:durableId="8365436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D"/>
    <w:rsid w:val="0001280F"/>
    <w:rsid w:val="000161C5"/>
    <w:rsid w:val="00026911"/>
    <w:rsid w:val="00032BDD"/>
    <w:rsid w:val="00042923"/>
    <w:rsid w:val="000453F3"/>
    <w:rsid w:val="000546E1"/>
    <w:rsid w:val="00065FAE"/>
    <w:rsid w:val="0007147B"/>
    <w:rsid w:val="00075FDB"/>
    <w:rsid w:val="00080469"/>
    <w:rsid w:val="000A3287"/>
    <w:rsid w:val="000A4C2E"/>
    <w:rsid w:val="000C2A4B"/>
    <w:rsid w:val="000F31D4"/>
    <w:rsid w:val="000F70AD"/>
    <w:rsid w:val="00115A76"/>
    <w:rsid w:val="00140AE0"/>
    <w:rsid w:val="0014710E"/>
    <w:rsid w:val="001542C0"/>
    <w:rsid w:val="00164518"/>
    <w:rsid w:val="00184E25"/>
    <w:rsid w:val="001B2E64"/>
    <w:rsid w:val="001C4201"/>
    <w:rsid w:val="001E6207"/>
    <w:rsid w:val="0020627C"/>
    <w:rsid w:val="00206E29"/>
    <w:rsid w:val="00216739"/>
    <w:rsid w:val="00234302"/>
    <w:rsid w:val="00264A14"/>
    <w:rsid w:val="002724FE"/>
    <w:rsid w:val="0029410E"/>
    <w:rsid w:val="002A2440"/>
    <w:rsid w:val="002A60F8"/>
    <w:rsid w:val="002B2572"/>
    <w:rsid w:val="002C7B52"/>
    <w:rsid w:val="002D2E99"/>
    <w:rsid w:val="002D5E7F"/>
    <w:rsid w:val="002E53AE"/>
    <w:rsid w:val="00312E9B"/>
    <w:rsid w:val="0032344E"/>
    <w:rsid w:val="00331AB3"/>
    <w:rsid w:val="00377A1B"/>
    <w:rsid w:val="00377EF6"/>
    <w:rsid w:val="00390ADD"/>
    <w:rsid w:val="003D356D"/>
    <w:rsid w:val="003D4A7C"/>
    <w:rsid w:val="003D4EC9"/>
    <w:rsid w:val="003D53AE"/>
    <w:rsid w:val="00400AD7"/>
    <w:rsid w:val="004240A9"/>
    <w:rsid w:val="00427C8D"/>
    <w:rsid w:val="004346EB"/>
    <w:rsid w:val="00437B0C"/>
    <w:rsid w:val="00452B45"/>
    <w:rsid w:val="00462850"/>
    <w:rsid w:val="004633FF"/>
    <w:rsid w:val="00467D1F"/>
    <w:rsid w:val="00480D72"/>
    <w:rsid w:val="004A1BE5"/>
    <w:rsid w:val="004C4687"/>
    <w:rsid w:val="004E6CEA"/>
    <w:rsid w:val="004F667B"/>
    <w:rsid w:val="005159D6"/>
    <w:rsid w:val="00517662"/>
    <w:rsid w:val="0052181F"/>
    <w:rsid w:val="00526487"/>
    <w:rsid w:val="00535AC5"/>
    <w:rsid w:val="00537257"/>
    <w:rsid w:val="00540027"/>
    <w:rsid w:val="00544D50"/>
    <w:rsid w:val="005519F4"/>
    <w:rsid w:val="005A002F"/>
    <w:rsid w:val="005A3443"/>
    <w:rsid w:val="005A3AF9"/>
    <w:rsid w:val="005A5788"/>
    <w:rsid w:val="005A7F34"/>
    <w:rsid w:val="005B2AF3"/>
    <w:rsid w:val="005D5926"/>
    <w:rsid w:val="006212F6"/>
    <w:rsid w:val="0062653C"/>
    <w:rsid w:val="00643964"/>
    <w:rsid w:val="0064688E"/>
    <w:rsid w:val="00651A6B"/>
    <w:rsid w:val="00654F94"/>
    <w:rsid w:val="00657D28"/>
    <w:rsid w:val="006610F7"/>
    <w:rsid w:val="0066507C"/>
    <w:rsid w:val="0068036E"/>
    <w:rsid w:val="00681FF3"/>
    <w:rsid w:val="006857AE"/>
    <w:rsid w:val="00687A69"/>
    <w:rsid w:val="00695A0E"/>
    <w:rsid w:val="00696973"/>
    <w:rsid w:val="006A4ED4"/>
    <w:rsid w:val="006B1D39"/>
    <w:rsid w:val="006B298D"/>
    <w:rsid w:val="006D000E"/>
    <w:rsid w:val="006D00BB"/>
    <w:rsid w:val="006F00F6"/>
    <w:rsid w:val="006F5BF4"/>
    <w:rsid w:val="007122FB"/>
    <w:rsid w:val="00723103"/>
    <w:rsid w:val="0074345B"/>
    <w:rsid w:val="00743CE1"/>
    <w:rsid w:val="00746ADD"/>
    <w:rsid w:val="007635A3"/>
    <w:rsid w:val="00764D1A"/>
    <w:rsid w:val="007670D1"/>
    <w:rsid w:val="007908AD"/>
    <w:rsid w:val="007C0481"/>
    <w:rsid w:val="007C04E0"/>
    <w:rsid w:val="007C1BA1"/>
    <w:rsid w:val="007D79D3"/>
    <w:rsid w:val="007E2922"/>
    <w:rsid w:val="007E657B"/>
    <w:rsid w:val="007F344E"/>
    <w:rsid w:val="008015E2"/>
    <w:rsid w:val="008068CA"/>
    <w:rsid w:val="00816A23"/>
    <w:rsid w:val="00816C16"/>
    <w:rsid w:val="00822829"/>
    <w:rsid w:val="0083203E"/>
    <w:rsid w:val="00840B9F"/>
    <w:rsid w:val="00844640"/>
    <w:rsid w:val="008612A3"/>
    <w:rsid w:val="008751DA"/>
    <w:rsid w:val="00877BD1"/>
    <w:rsid w:val="008803BC"/>
    <w:rsid w:val="008846A5"/>
    <w:rsid w:val="008B3393"/>
    <w:rsid w:val="008C267B"/>
    <w:rsid w:val="008D059F"/>
    <w:rsid w:val="008D3EBB"/>
    <w:rsid w:val="008D5F41"/>
    <w:rsid w:val="008F5C05"/>
    <w:rsid w:val="0090306C"/>
    <w:rsid w:val="00906D37"/>
    <w:rsid w:val="00911000"/>
    <w:rsid w:val="00926AEF"/>
    <w:rsid w:val="00944E6B"/>
    <w:rsid w:val="00957419"/>
    <w:rsid w:val="009762C9"/>
    <w:rsid w:val="009A078B"/>
    <w:rsid w:val="009C45C6"/>
    <w:rsid w:val="009D2205"/>
    <w:rsid w:val="009E3695"/>
    <w:rsid w:val="009E670E"/>
    <w:rsid w:val="00A05CEA"/>
    <w:rsid w:val="00A123FE"/>
    <w:rsid w:val="00A12FE2"/>
    <w:rsid w:val="00A50D4C"/>
    <w:rsid w:val="00A542D0"/>
    <w:rsid w:val="00A76290"/>
    <w:rsid w:val="00A8154E"/>
    <w:rsid w:val="00A93E0D"/>
    <w:rsid w:val="00AA7F58"/>
    <w:rsid w:val="00AB04CF"/>
    <w:rsid w:val="00AB4500"/>
    <w:rsid w:val="00AD1F2B"/>
    <w:rsid w:val="00AD38BA"/>
    <w:rsid w:val="00AD3D78"/>
    <w:rsid w:val="00AD4863"/>
    <w:rsid w:val="00B156A5"/>
    <w:rsid w:val="00B1609A"/>
    <w:rsid w:val="00B26057"/>
    <w:rsid w:val="00B30C42"/>
    <w:rsid w:val="00B500C5"/>
    <w:rsid w:val="00B5664E"/>
    <w:rsid w:val="00B8486E"/>
    <w:rsid w:val="00B87F7F"/>
    <w:rsid w:val="00B91A00"/>
    <w:rsid w:val="00B95F2C"/>
    <w:rsid w:val="00B96189"/>
    <w:rsid w:val="00BA3E99"/>
    <w:rsid w:val="00BA6425"/>
    <w:rsid w:val="00BD53E2"/>
    <w:rsid w:val="00BD7880"/>
    <w:rsid w:val="00C02966"/>
    <w:rsid w:val="00C128BF"/>
    <w:rsid w:val="00C26E8F"/>
    <w:rsid w:val="00C27DF4"/>
    <w:rsid w:val="00C36694"/>
    <w:rsid w:val="00C424C4"/>
    <w:rsid w:val="00C5352F"/>
    <w:rsid w:val="00CA24B9"/>
    <w:rsid w:val="00CD20C0"/>
    <w:rsid w:val="00CF0804"/>
    <w:rsid w:val="00D1243A"/>
    <w:rsid w:val="00D26E60"/>
    <w:rsid w:val="00D27BA6"/>
    <w:rsid w:val="00D34CA6"/>
    <w:rsid w:val="00D402B2"/>
    <w:rsid w:val="00D5401E"/>
    <w:rsid w:val="00D749D2"/>
    <w:rsid w:val="00D75156"/>
    <w:rsid w:val="00DC701C"/>
    <w:rsid w:val="00DD718A"/>
    <w:rsid w:val="00DE33E4"/>
    <w:rsid w:val="00E02A45"/>
    <w:rsid w:val="00E03AF0"/>
    <w:rsid w:val="00E307AB"/>
    <w:rsid w:val="00E43207"/>
    <w:rsid w:val="00E50CB5"/>
    <w:rsid w:val="00E55ED9"/>
    <w:rsid w:val="00E70E8D"/>
    <w:rsid w:val="00E72F92"/>
    <w:rsid w:val="00E77D9A"/>
    <w:rsid w:val="00E93BDB"/>
    <w:rsid w:val="00EE6050"/>
    <w:rsid w:val="00EF130E"/>
    <w:rsid w:val="00EF2B2F"/>
    <w:rsid w:val="00F029DA"/>
    <w:rsid w:val="00F04336"/>
    <w:rsid w:val="00F15EDF"/>
    <w:rsid w:val="00F26D85"/>
    <w:rsid w:val="00FB7A21"/>
    <w:rsid w:val="00FF0711"/>
    <w:rsid w:val="00FF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538B7"/>
  <w15:chartTrackingRefBased/>
  <w15:docId w15:val="{954282DF-743B-42A0-9599-33C31EB6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2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0"/>
    <w:uiPriority w:val="9"/>
    <w:qFormat/>
    <w:rsid w:val="0083203E"/>
    <w:pPr>
      <w:jc w:val="left"/>
      <w:outlineLvl w:val="0"/>
    </w:pPr>
    <w:rPr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3203E"/>
    <w:pPr>
      <w:keepNext/>
      <w:keepLines/>
      <w:spacing w:before="300" w:after="200"/>
      <w:jc w:val="left"/>
      <w:outlineLvl w:val="1"/>
    </w:pPr>
    <w:rPr>
      <w:rFonts w:eastAsiaTheme="majorEastAsia" w:cstheme="majorBidi"/>
      <w:b/>
      <w:sz w:val="32"/>
      <w:szCs w:val="32"/>
      <w14:stylisticSets>
        <w14:styleSet w14:id="17"/>
      </w14:stylisticSets>
    </w:rPr>
  </w:style>
  <w:style w:type="paragraph" w:styleId="3">
    <w:name w:val="heading 3"/>
    <w:basedOn w:val="a0"/>
    <w:next w:val="a"/>
    <w:link w:val="30"/>
    <w:uiPriority w:val="9"/>
    <w:unhideWhenUsed/>
    <w:qFormat/>
    <w:rsid w:val="0083203E"/>
    <w:pPr>
      <w:keepLines/>
      <w:pageBreakBefore w:val="0"/>
      <w:spacing w:before="300"/>
      <w:jc w:val="left"/>
      <w:outlineLvl w:val="2"/>
    </w:pPr>
    <w:rPr>
      <w:caps w:val="0"/>
      <w:sz w:val="28"/>
      <w:szCs w:val="28"/>
    </w:rPr>
  </w:style>
  <w:style w:type="paragraph" w:styleId="4">
    <w:name w:val="heading 4"/>
    <w:basedOn w:val="a0"/>
    <w:next w:val="a"/>
    <w:link w:val="40"/>
    <w:uiPriority w:val="9"/>
    <w:unhideWhenUsed/>
    <w:qFormat/>
    <w:rsid w:val="0083203E"/>
    <w:pPr>
      <w:keepLines/>
      <w:pageBreakBefore w:val="0"/>
      <w:spacing w:before="300"/>
      <w:jc w:val="left"/>
      <w:outlineLvl w:val="3"/>
    </w:pPr>
    <w:rPr>
      <w:iCs/>
      <w:caps w:val="0"/>
      <w:kern w:val="0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9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9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9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9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3203E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val="en-US"/>
    </w:rPr>
  </w:style>
  <w:style w:type="character" w:customStyle="1" w:styleId="20">
    <w:name w:val="Заголовок 2 Знак"/>
    <w:basedOn w:val="a1"/>
    <w:link w:val="2"/>
    <w:uiPriority w:val="9"/>
    <w:rsid w:val="0083203E"/>
    <w:rPr>
      <w:rFonts w:ascii="Times New Roman" w:eastAsiaTheme="majorEastAsia" w:hAnsi="Times New Roman" w:cstheme="majorBidi"/>
      <w:b/>
      <w:sz w:val="32"/>
      <w:szCs w:val="32"/>
      <w14:stylisticSets>
        <w14:styleSet w14:id="17"/>
      </w14:stylisticSets>
    </w:rPr>
  </w:style>
  <w:style w:type="character" w:customStyle="1" w:styleId="30">
    <w:name w:val="Заголовок 3 Знак"/>
    <w:basedOn w:val="a1"/>
    <w:link w:val="3"/>
    <w:uiPriority w:val="9"/>
    <w:rsid w:val="0083203E"/>
    <w:rPr>
      <w:rFonts w:ascii="Times New Roman" w:eastAsiaTheme="majorEastAsia" w:hAnsi="Times New Roman" w:cstheme="majorBidi"/>
      <w:b/>
      <w:spacing w:val="-10"/>
      <w:kern w:val="28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83203E"/>
    <w:rPr>
      <w:rFonts w:ascii="Times New Roman" w:eastAsiaTheme="majorEastAsia" w:hAnsi="Times New Roman" w:cstheme="majorBidi"/>
      <w:b/>
      <w:iCs/>
      <w:spacing w:val="-10"/>
      <w:sz w:val="28"/>
      <w:szCs w:val="56"/>
    </w:rPr>
  </w:style>
  <w:style w:type="character" w:customStyle="1" w:styleId="50">
    <w:name w:val="Заголовок 5 Знак"/>
    <w:basedOn w:val="a1"/>
    <w:link w:val="5"/>
    <w:uiPriority w:val="9"/>
    <w:semiHidden/>
    <w:rsid w:val="0051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1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1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1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159D6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467D1F"/>
    <w:pPr>
      <w:keepNext/>
      <w:pageBreakBefore/>
      <w:spacing w:after="200"/>
      <w:contextualSpacing/>
    </w:pPr>
    <w:rPr>
      <w:rFonts w:eastAsiaTheme="majorEastAsia" w:cstheme="majorBidi"/>
      <w:b/>
      <w:caps/>
      <w:spacing w:val="-10"/>
      <w:kern w:val="28"/>
      <w:sz w:val="36"/>
      <w:szCs w:val="56"/>
    </w:rPr>
  </w:style>
  <w:style w:type="character" w:customStyle="1" w:styleId="a4">
    <w:name w:val="Заголовок Знак"/>
    <w:basedOn w:val="a1"/>
    <w:link w:val="a0"/>
    <w:uiPriority w:val="10"/>
    <w:rsid w:val="00467D1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9D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51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1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9D6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159D6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5159D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C1BA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7C1BA1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7C1BA1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f">
    <w:name w:val="Нижний колонтитул Знак"/>
    <w:basedOn w:val="a1"/>
    <w:link w:val="ae"/>
    <w:uiPriority w:val="99"/>
    <w:rsid w:val="007C1BA1"/>
    <w:rPr>
      <w:rFonts w:ascii="Times New Roman" w:hAnsi="Times New Roman"/>
      <w:sz w:val="28"/>
    </w:rPr>
  </w:style>
  <w:style w:type="table" w:customStyle="1" w:styleId="11">
    <w:name w:val="Сетка таблицы1"/>
    <w:basedOn w:val="a2"/>
    <w:next w:val="af0"/>
    <w:uiPriority w:val="59"/>
    <w:rsid w:val="00D749D2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2"/>
    <w:uiPriority w:val="39"/>
    <w:rsid w:val="00D74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3"/>
    <w:uiPriority w:val="99"/>
    <w:semiHidden/>
    <w:unhideWhenUsed/>
    <w:rsid w:val="004240A9"/>
  </w:style>
  <w:style w:type="paragraph" w:customStyle="1" w:styleId="msonormal0">
    <w:name w:val="msonormal"/>
    <w:basedOn w:val="a"/>
    <w:rsid w:val="004240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6610F7"/>
    <w:pPr>
      <w:keepLines/>
      <w:pageBreakBefore w:val="0"/>
      <w:spacing w:before="240" w:after="0" w:line="259" w:lineRule="auto"/>
      <w:ind w:firstLine="0"/>
      <w:contextualSpacing w:val="0"/>
      <w:outlineLvl w:val="9"/>
    </w:pPr>
    <w:rPr>
      <w:rFonts w:asciiTheme="majorHAnsi" w:hAnsiTheme="majorHAnsi"/>
      <w:b w:val="0"/>
      <w:caps w:val="0"/>
      <w:color w:val="0F4761" w:themeColor="accent1" w:themeShade="BF"/>
      <w:spacing w:val="0"/>
      <w:kern w:val="0"/>
      <w:sz w:val="32"/>
      <w:szCs w:val="32"/>
      <w:lang w:val="ru-RU" w:eastAsia="ru-RU"/>
    </w:rPr>
  </w:style>
  <w:style w:type="paragraph" w:styleId="13">
    <w:name w:val="toc 1"/>
    <w:basedOn w:val="a"/>
    <w:next w:val="a"/>
    <w:autoRedefine/>
    <w:uiPriority w:val="39"/>
    <w:unhideWhenUsed/>
    <w:rsid w:val="006610F7"/>
    <w:pPr>
      <w:spacing w:after="100"/>
    </w:pPr>
  </w:style>
  <w:style w:type="character" w:styleId="af2">
    <w:name w:val="Hyperlink"/>
    <w:basedOn w:val="a1"/>
    <w:uiPriority w:val="99"/>
    <w:unhideWhenUsed/>
    <w:rsid w:val="006610F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234302"/>
    <w:pPr>
      <w:tabs>
        <w:tab w:val="right" w:leader="dot" w:pos="9345"/>
      </w:tabs>
      <w:spacing w:after="100"/>
      <w:ind w:left="280" w:firstLine="287"/>
    </w:pPr>
  </w:style>
  <w:style w:type="paragraph" w:styleId="31">
    <w:name w:val="toc 3"/>
    <w:basedOn w:val="a"/>
    <w:next w:val="a"/>
    <w:autoRedefine/>
    <w:uiPriority w:val="39"/>
    <w:unhideWhenUsed/>
    <w:rsid w:val="00B8486E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sen\Documents\&#1053;&#1072;&#1089;&#1090;&#1088;&#1072;&#1080;&#1074;&#1072;&#1077;&#1084;&#1099;&#1077;%20&#1096;&#1072;&#1073;&#1083;&#1086;&#1085;&#1099;%20Office\&#1054;&#1090;&#1095;&#1077;&#1090;&#1050;&#1091;&#1088;&#1089;&#1086;&#1074;&#1072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3B0F4-452A-40DF-A76F-9E7594D08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C:\Users\desen\Documents\Настраиваемые шаблоны Office\ОтчетКурсовая.dotx</Template>
  <TotalTime>1</TotalTime>
  <Pages>14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Пельтин</dc:creator>
  <cp:keywords/>
  <dc:description/>
  <cp:lastModifiedBy>adandreev</cp:lastModifiedBy>
  <cp:revision>2</cp:revision>
  <cp:lastPrinted>2026-05-01T14:06:00Z</cp:lastPrinted>
  <dcterms:created xsi:type="dcterms:W3CDTF">2026-09-10T05:48:00Z</dcterms:created>
  <dcterms:modified xsi:type="dcterms:W3CDTF">2026-09-10T05:48:00Z</dcterms:modified>
</cp:coreProperties>
</file>